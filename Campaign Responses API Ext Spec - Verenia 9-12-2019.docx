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8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34"/>
        <w:gridCol w:w="1954"/>
        <w:gridCol w:w="540"/>
        <w:gridCol w:w="3240"/>
      </w:tblGrid>
      <w:tr w:rsidR="00C14573" w:rsidRPr="000928BC" w14:paraId="021977F8" w14:textId="77777777">
        <w:trPr>
          <w:trHeight w:val="360"/>
        </w:trPr>
        <w:tc>
          <w:tcPr>
            <w:tcW w:w="4634" w:type="dxa"/>
            <w:vMerge w:val="restart"/>
            <w:tcBorders>
              <w:right w:val="single" w:sz="2" w:space="0" w:color="auto"/>
            </w:tcBorders>
            <w:vAlign w:val="center"/>
          </w:tcPr>
          <w:p w14:paraId="03EA4FB9" w14:textId="77777777" w:rsidR="00C14573" w:rsidRPr="0061672A" w:rsidRDefault="00983B7D" w:rsidP="0061672A">
            <w:pPr>
              <w:pStyle w:val="Heading1"/>
            </w:pPr>
            <w:r w:rsidRPr="0061672A">
              <w:rPr>
                <w:noProof/>
              </w:rPr>
              <w:drawing>
                <wp:inline distT="0" distB="0" distL="0" distR="0" wp14:anchorId="4C0B2B71" wp14:editId="4C0B2B72">
                  <wp:extent cx="2282190" cy="318135"/>
                  <wp:effectExtent l="0" t="0" r="381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190" cy="31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11E09" w14:textId="27CEF474" w:rsidR="00C14573" w:rsidRPr="002C01A5" w:rsidRDefault="005A7C91" w:rsidP="002C01A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API</w:t>
            </w:r>
            <w:r w:rsidR="008E7E3F" w:rsidRPr="002C01A5">
              <w:rPr>
                <w:b/>
                <w:sz w:val="28"/>
                <w:szCs w:val="28"/>
              </w:rPr>
              <w:t xml:space="preserve"> Spec</w:t>
            </w:r>
          </w:p>
        </w:tc>
        <w:tc>
          <w:tcPr>
            <w:tcW w:w="1954" w:type="dxa"/>
            <w:tcBorders>
              <w:right w:val="nil"/>
            </w:tcBorders>
          </w:tcPr>
          <w:p w14:paraId="78EA1117" w14:textId="77777777" w:rsidR="00C14573" w:rsidRPr="000928BC" w:rsidRDefault="00C14573" w:rsidP="002C01A5">
            <w:r>
              <w:t>Project:</w:t>
            </w:r>
          </w:p>
        </w:tc>
        <w:tc>
          <w:tcPr>
            <w:tcW w:w="3780" w:type="dxa"/>
            <w:gridSpan w:val="2"/>
            <w:tcBorders>
              <w:left w:val="nil"/>
            </w:tcBorders>
          </w:tcPr>
          <w:p w14:paraId="469E86AE" w14:textId="77777777" w:rsidR="005F143A" w:rsidRDefault="00675FBA" w:rsidP="002C01A5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Customer</w:t>
            </w:r>
          </w:p>
          <w:p w14:paraId="378EF353" w14:textId="181690E2" w:rsidR="00447A5C" w:rsidRPr="00F61113" w:rsidRDefault="00847A39" w:rsidP="00351ABB">
            <w:pPr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Campaign Responses </w:t>
            </w:r>
            <w:r w:rsidR="008225CA">
              <w:rPr>
                <w:i/>
                <w:sz w:val="22"/>
              </w:rPr>
              <w:t>API</w:t>
            </w:r>
          </w:p>
        </w:tc>
      </w:tr>
      <w:tr w:rsidR="00C93154" w:rsidRPr="000928BC" w14:paraId="6CE35B1D" w14:textId="77777777">
        <w:trPr>
          <w:trHeight w:val="360"/>
        </w:trPr>
        <w:tc>
          <w:tcPr>
            <w:tcW w:w="4634" w:type="dxa"/>
            <w:vMerge/>
            <w:tcBorders>
              <w:right w:val="single" w:sz="2" w:space="0" w:color="auto"/>
            </w:tcBorders>
            <w:vAlign w:val="center"/>
          </w:tcPr>
          <w:p w14:paraId="261C1D24" w14:textId="77777777" w:rsidR="00C93154" w:rsidRPr="000928BC" w:rsidRDefault="00C93154" w:rsidP="000D3815"/>
        </w:tc>
        <w:tc>
          <w:tcPr>
            <w:tcW w:w="1954" w:type="dxa"/>
            <w:tcBorders>
              <w:right w:val="nil"/>
            </w:tcBorders>
            <w:vAlign w:val="center"/>
          </w:tcPr>
          <w:p w14:paraId="1F96C2D4" w14:textId="77777777" w:rsidR="00C93154" w:rsidRDefault="00C93154" w:rsidP="002C01A5"/>
        </w:tc>
        <w:tc>
          <w:tcPr>
            <w:tcW w:w="3780" w:type="dxa"/>
            <w:gridSpan w:val="2"/>
            <w:tcBorders>
              <w:left w:val="nil"/>
            </w:tcBorders>
            <w:vAlign w:val="center"/>
          </w:tcPr>
          <w:p w14:paraId="75BCF3D6" w14:textId="77777777" w:rsidR="00C93154" w:rsidRPr="00A23CFB" w:rsidRDefault="00C93154" w:rsidP="002C01A5">
            <w:pPr>
              <w:rPr>
                <w:sz w:val="22"/>
              </w:rPr>
            </w:pPr>
          </w:p>
        </w:tc>
      </w:tr>
      <w:tr w:rsidR="00F84E21" w:rsidRPr="000928BC" w14:paraId="3E84E989" w14:textId="77777777">
        <w:trPr>
          <w:trHeight w:val="360"/>
        </w:trPr>
        <w:tc>
          <w:tcPr>
            <w:tcW w:w="4634" w:type="dxa"/>
            <w:vMerge/>
            <w:tcBorders>
              <w:right w:val="single" w:sz="2" w:space="0" w:color="auto"/>
            </w:tcBorders>
            <w:vAlign w:val="center"/>
          </w:tcPr>
          <w:p w14:paraId="692B69D5" w14:textId="77777777" w:rsidR="00F84E21" w:rsidRPr="000928BC" w:rsidRDefault="00F84E21" w:rsidP="000D3815"/>
        </w:tc>
        <w:tc>
          <w:tcPr>
            <w:tcW w:w="1954" w:type="dxa"/>
            <w:tcBorders>
              <w:right w:val="nil"/>
            </w:tcBorders>
            <w:vAlign w:val="center"/>
          </w:tcPr>
          <w:p w14:paraId="41880BC9" w14:textId="77777777" w:rsidR="00F84E21" w:rsidRPr="000928BC" w:rsidRDefault="00F84E21" w:rsidP="002C01A5">
            <w:r>
              <w:t>Revision No/Date: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1B38FE15" w14:textId="77777777" w:rsidR="00F84E21" w:rsidRPr="00447A5C" w:rsidRDefault="00B456D0" w:rsidP="002C01A5">
            <w:pPr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1</w:t>
            </w:r>
            <w:r w:rsidR="006702B4" w:rsidRPr="00447A5C">
              <w:rPr>
                <w:rFonts w:asciiTheme="minorHAnsi" w:hAnsiTheme="minorHAnsi"/>
                <w:sz w:val="24"/>
              </w:rPr>
              <w:t>.0</w:t>
            </w:r>
          </w:p>
        </w:tc>
        <w:tc>
          <w:tcPr>
            <w:tcW w:w="3240" w:type="dxa"/>
            <w:tcBorders>
              <w:left w:val="nil"/>
              <w:bottom w:val="nil"/>
            </w:tcBorders>
            <w:vAlign w:val="center"/>
          </w:tcPr>
          <w:p w14:paraId="747819DB" w14:textId="05445F3C" w:rsidR="00F84E21" w:rsidRPr="00A23CFB" w:rsidRDefault="006702B4" w:rsidP="00524B45">
            <w:pPr>
              <w:rPr>
                <w:rFonts w:asciiTheme="minorHAnsi" w:hAnsiTheme="minorHAnsi"/>
                <w:sz w:val="22"/>
              </w:rPr>
            </w:pPr>
            <w:r w:rsidRPr="00A23CFB">
              <w:rPr>
                <w:rFonts w:asciiTheme="minorHAnsi" w:hAnsiTheme="minorHAnsi"/>
                <w:sz w:val="22"/>
              </w:rPr>
              <w:t>201</w:t>
            </w:r>
            <w:r w:rsidR="008225CA">
              <w:rPr>
                <w:rFonts w:asciiTheme="minorHAnsi" w:hAnsiTheme="minorHAnsi"/>
                <w:sz w:val="22"/>
              </w:rPr>
              <w:t>8</w:t>
            </w:r>
            <w:r w:rsidRPr="00A23CFB">
              <w:rPr>
                <w:rFonts w:asciiTheme="minorHAnsi" w:hAnsiTheme="minorHAnsi"/>
                <w:sz w:val="22"/>
              </w:rPr>
              <w:t>-</w:t>
            </w:r>
            <w:r w:rsidR="00413254">
              <w:rPr>
                <w:rFonts w:asciiTheme="minorHAnsi" w:hAnsiTheme="minorHAnsi"/>
                <w:sz w:val="22"/>
              </w:rPr>
              <w:t>0</w:t>
            </w:r>
            <w:r w:rsidR="00A04B46">
              <w:rPr>
                <w:rFonts w:asciiTheme="minorHAnsi" w:hAnsiTheme="minorHAnsi"/>
                <w:sz w:val="22"/>
              </w:rPr>
              <w:t>8</w:t>
            </w:r>
            <w:r w:rsidR="008225CA">
              <w:rPr>
                <w:rFonts w:asciiTheme="minorHAnsi" w:hAnsiTheme="minorHAnsi"/>
                <w:sz w:val="22"/>
              </w:rPr>
              <w:t>-</w:t>
            </w:r>
            <w:r w:rsidR="00A04B46">
              <w:rPr>
                <w:rFonts w:asciiTheme="minorHAnsi" w:hAnsiTheme="minorHAnsi"/>
                <w:sz w:val="22"/>
              </w:rPr>
              <w:t>19</w:t>
            </w:r>
          </w:p>
        </w:tc>
      </w:tr>
      <w:tr w:rsidR="00C14573" w:rsidRPr="000928BC" w14:paraId="1ACC49A1" w14:textId="77777777">
        <w:trPr>
          <w:trHeight w:val="315"/>
        </w:trPr>
        <w:tc>
          <w:tcPr>
            <w:tcW w:w="4634" w:type="dxa"/>
            <w:vMerge/>
            <w:tcBorders>
              <w:bottom w:val="nil"/>
              <w:right w:val="single" w:sz="2" w:space="0" w:color="auto"/>
            </w:tcBorders>
            <w:vAlign w:val="center"/>
          </w:tcPr>
          <w:p w14:paraId="0BFFF3BB" w14:textId="77777777" w:rsidR="00C14573" w:rsidRPr="000928BC" w:rsidRDefault="00C14573" w:rsidP="000D3815"/>
        </w:tc>
        <w:tc>
          <w:tcPr>
            <w:tcW w:w="1954" w:type="dxa"/>
            <w:tcBorders>
              <w:bottom w:val="nil"/>
              <w:right w:val="nil"/>
            </w:tcBorders>
            <w:vAlign w:val="center"/>
          </w:tcPr>
          <w:p w14:paraId="753600EE" w14:textId="77777777" w:rsidR="00C14573" w:rsidRPr="000928BC" w:rsidRDefault="00C14573" w:rsidP="002C01A5">
            <w:r>
              <w:t>Author:</w:t>
            </w:r>
          </w:p>
        </w:tc>
        <w:tc>
          <w:tcPr>
            <w:tcW w:w="3780" w:type="dxa"/>
            <w:gridSpan w:val="2"/>
            <w:tcBorders>
              <w:left w:val="nil"/>
              <w:bottom w:val="nil"/>
            </w:tcBorders>
            <w:vAlign w:val="center"/>
          </w:tcPr>
          <w:p w14:paraId="33CEACEA" w14:textId="6C4D8C2B" w:rsidR="00C14573" w:rsidRPr="00A23CFB" w:rsidRDefault="008225CA" w:rsidP="002C01A5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Mark Hamann</w:t>
            </w:r>
          </w:p>
        </w:tc>
      </w:tr>
      <w:tr w:rsidR="00C14573" w:rsidRPr="000928BC" w14:paraId="41E130E5" w14:textId="77777777">
        <w:trPr>
          <w:trHeight w:val="80"/>
        </w:trPr>
        <w:tc>
          <w:tcPr>
            <w:tcW w:w="10368" w:type="dxa"/>
            <w:gridSpan w:val="4"/>
            <w:tcBorders>
              <w:bottom w:val="single" w:sz="4" w:space="0" w:color="auto"/>
            </w:tcBorders>
          </w:tcPr>
          <w:p w14:paraId="2A3156F1" w14:textId="77777777" w:rsidR="00C14573" w:rsidRPr="000928BC" w:rsidRDefault="00C14573" w:rsidP="000D3815">
            <w:pPr>
              <w:ind w:left="-985" w:firstLine="985"/>
            </w:pPr>
          </w:p>
        </w:tc>
      </w:tr>
    </w:tbl>
    <w:p w14:paraId="771D96C2" w14:textId="77777777" w:rsidR="00C14573" w:rsidRPr="005B231C" w:rsidRDefault="00C14573" w:rsidP="002C01A5">
      <w:pPr>
        <w:pStyle w:val="BodyText"/>
      </w:pPr>
    </w:p>
    <w:tbl>
      <w:tblPr>
        <w:tblW w:w="10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99FF"/>
        <w:tblLook w:val="01E0" w:firstRow="1" w:lastRow="1" w:firstColumn="1" w:lastColumn="1" w:noHBand="0" w:noVBand="0"/>
      </w:tblPr>
      <w:tblGrid>
        <w:gridCol w:w="10386"/>
      </w:tblGrid>
      <w:tr w:rsidR="00233155" w:rsidRPr="005B231C" w14:paraId="7CD29A75" w14:textId="77777777" w:rsidTr="00BA5DFF">
        <w:trPr>
          <w:trHeight w:hRule="exact" w:val="311"/>
        </w:trPr>
        <w:tc>
          <w:tcPr>
            <w:tcW w:w="10386" w:type="dxa"/>
            <w:shd w:val="clear" w:color="auto" w:fill="00B0F0"/>
          </w:tcPr>
          <w:p w14:paraId="452D7AF3" w14:textId="77777777" w:rsidR="00233155" w:rsidRPr="0061672A" w:rsidRDefault="006F7609" w:rsidP="0061672A">
            <w:pPr>
              <w:pStyle w:val="Heading1"/>
            </w:pPr>
            <w:r w:rsidRPr="0061672A">
              <w:t>Document Change History</w:t>
            </w:r>
          </w:p>
        </w:tc>
      </w:tr>
    </w:tbl>
    <w:p w14:paraId="367C8712" w14:textId="07FAECFD" w:rsidR="00FA10CC" w:rsidRPr="002C01A5" w:rsidRDefault="00FA10CC" w:rsidP="002C01A5">
      <w:pPr>
        <w:pStyle w:val="BodyTextItalic"/>
      </w:pPr>
      <w:r w:rsidRPr="002C01A5">
        <w:t xml:space="preserve">This section should </w:t>
      </w:r>
      <w:r w:rsidR="006F7609" w:rsidRPr="002C01A5">
        <w:t>give high-level change history on this specification document: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7"/>
        <w:gridCol w:w="1353"/>
        <w:gridCol w:w="1601"/>
        <w:gridCol w:w="5361"/>
      </w:tblGrid>
      <w:tr w:rsidR="00521FB9" w:rsidRPr="00447A5C" w14:paraId="3EA59A22" w14:textId="77777777" w:rsidTr="001B3899">
        <w:tc>
          <w:tcPr>
            <w:tcW w:w="1097" w:type="dxa"/>
          </w:tcPr>
          <w:p w14:paraId="62568E16" w14:textId="77777777" w:rsidR="00521FB9" w:rsidRPr="00447A5C" w:rsidRDefault="00521FB9" w:rsidP="0062332F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447A5C">
              <w:rPr>
                <w:rFonts w:asciiTheme="minorHAnsi" w:hAnsiTheme="minorHAnsi"/>
                <w:b/>
                <w:sz w:val="22"/>
                <w:szCs w:val="22"/>
              </w:rPr>
              <w:t>Revision</w:t>
            </w:r>
          </w:p>
        </w:tc>
        <w:tc>
          <w:tcPr>
            <w:tcW w:w="1353" w:type="dxa"/>
          </w:tcPr>
          <w:p w14:paraId="2D95C5F3" w14:textId="77777777" w:rsidR="00521FB9" w:rsidRPr="00447A5C" w:rsidRDefault="00521FB9" w:rsidP="0062332F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447A5C">
              <w:rPr>
                <w:rFonts w:asciiTheme="minorHAnsi" w:hAnsiTheme="minorHAnsi"/>
                <w:b/>
                <w:sz w:val="22"/>
                <w:szCs w:val="22"/>
              </w:rPr>
              <w:t>Date</w:t>
            </w:r>
          </w:p>
        </w:tc>
        <w:tc>
          <w:tcPr>
            <w:tcW w:w="1601" w:type="dxa"/>
          </w:tcPr>
          <w:p w14:paraId="65D7BA97" w14:textId="77777777" w:rsidR="00521FB9" w:rsidRPr="00447A5C" w:rsidRDefault="00521FB9" w:rsidP="0062332F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447A5C">
              <w:rPr>
                <w:rFonts w:asciiTheme="minorHAnsi" w:hAnsiTheme="minorHAnsi"/>
                <w:b/>
                <w:sz w:val="22"/>
                <w:szCs w:val="22"/>
              </w:rPr>
              <w:t>Updater</w:t>
            </w:r>
          </w:p>
        </w:tc>
        <w:tc>
          <w:tcPr>
            <w:tcW w:w="5361" w:type="dxa"/>
          </w:tcPr>
          <w:p w14:paraId="201E1F5B" w14:textId="77777777" w:rsidR="00521FB9" w:rsidRPr="00447A5C" w:rsidRDefault="00521FB9" w:rsidP="0062332F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447A5C">
              <w:rPr>
                <w:rFonts w:asciiTheme="minorHAnsi" w:hAnsiTheme="minorHAnsi"/>
                <w:b/>
                <w:sz w:val="22"/>
                <w:szCs w:val="22"/>
              </w:rPr>
              <w:t>Change Notes</w:t>
            </w:r>
          </w:p>
        </w:tc>
      </w:tr>
      <w:tr w:rsidR="006C4326" w:rsidRPr="00447A5C" w14:paraId="09FC0DCA" w14:textId="77777777" w:rsidTr="001B3899">
        <w:tc>
          <w:tcPr>
            <w:tcW w:w="1097" w:type="dxa"/>
          </w:tcPr>
          <w:p w14:paraId="5CA5143D" w14:textId="77777777" w:rsidR="006C4326" w:rsidRPr="00447A5C" w:rsidRDefault="006C4326" w:rsidP="005719E7">
            <w:pPr>
              <w:rPr>
                <w:rFonts w:asciiTheme="minorHAnsi" w:hAnsiTheme="minorHAnsi"/>
                <w:sz w:val="22"/>
                <w:szCs w:val="22"/>
              </w:rPr>
            </w:pPr>
            <w:r w:rsidRPr="00447A5C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353" w:type="dxa"/>
          </w:tcPr>
          <w:p w14:paraId="44065CAC" w14:textId="40CBEB9A" w:rsidR="006C4326" w:rsidRPr="00447A5C" w:rsidRDefault="006C4326" w:rsidP="005719E7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47A5C">
              <w:rPr>
                <w:rFonts w:asciiTheme="minorHAnsi" w:hAnsiTheme="minorHAnsi"/>
                <w:sz w:val="22"/>
                <w:szCs w:val="22"/>
              </w:rPr>
              <w:t>201</w:t>
            </w:r>
            <w:r w:rsidR="008225CA">
              <w:rPr>
                <w:rFonts w:asciiTheme="minorHAnsi" w:hAnsiTheme="minorHAnsi"/>
                <w:sz w:val="22"/>
                <w:szCs w:val="22"/>
              </w:rPr>
              <w:t>8</w:t>
            </w:r>
            <w:r w:rsidRPr="00447A5C">
              <w:rPr>
                <w:rFonts w:asciiTheme="minorHAnsi" w:hAnsiTheme="minorHAnsi"/>
                <w:sz w:val="22"/>
                <w:szCs w:val="22"/>
              </w:rPr>
              <w:t>-</w:t>
            </w:r>
            <w:r w:rsidR="00413254">
              <w:rPr>
                <w:rFonts w:asciiTheme="minorHAnsi" w:hAnsiTheme="minorHAnsi"/>
                <w:sz w:val="22"/>
                <w:szCs w:val="22"/>
              </w:rPr>
              <w:t>0</w:t>
            </w:r>
            <w:r w:rsidR="00B81C26">
              <w:rPr>
                <w:rFonts w:asciiTheme="minorHAnsi" w:hAnsiTheme="minorHAnsi"/>
                <w:sz w:val="22"/>
                <w:szCs w:val="22"/>
              </w:rPr>
              <w:t>2</w:t>
            </w:r>
            <w:r w:rsidR="00990158">
              <w:rPr>
                <w:rFonts w:asciiTheme="minorHAnsi" w:hAnsiTheme="minorHAnsi"/>
                <w:sz w:val="22"/>
                <w:szCs w:val="22"/>
              </w:rPr>
              <w:t>-</w:t>
            </w:r>
            <w:r w:rsidR="00413254">
              <w:rPr>
                <w:rFonts w:asciiTheme="minorHAnsi" w:hAnsiTheme="minorHAnsi"/>
                <w:sz w:val="22"/>
                <w:szCs w:val="22"/>
              </w:rPr>
              <w:t>0</w:t>
            </w:r>
            <w:r w:rsidR="00B81C26">
              <w:rPr>
                <w:rFonts w:asciiTheme="minorHAnsi" w:hAnsiTheme="minorHAnsi"/>
                <w:sz w:val="22"/>
                <w:szCs w:val="22"/>
              </w:rPr>
              <w:t>8</w:t>
            </w:r>
          </w:p>
        </w:tc>
        <w:tc>
          <w:tcPr>
            <w:tcW w:w="1601" w:type="dxa"/>
          </w:tcPr>
          <w:p w14:paraId="431E1DA2" w14:textId="14F98911" w:rsidR="006C4326" w:rsidRPr="00447A5C" w:rsidRDefault="008225CA" w:rsidP="005719E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Mark Hamann</w:t>
            </w:r>
          </w:p>
        </w:tc>
        <w:tc>
          <w:tcPr>
            <w:tcW w:w="5361" w:type="dxa"/>
          </w:tcPr>
          <w:p w14:paraId="75639FF2" w14:textId="77777777" w:rsidR="006C4326" w:rsidRPr="00447A5C" w:rsidRDefault="006C4326" w:rsidP="005719E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Initial Draft</w:t>
            </w:r>
          </w:p>
        </w:tc>
      </w:tr>
      <w:tr w:rsidR="001B3899" w:rsidRPr="00447A5C" w14:paraId="5FB07A34" w14:textId="77777777" w:rsidTr="001942C0">
        <w:tc>
          <w:tcPr>
            <w:tcW w:w="1097" w:type="dxa"/>
          </w:tcPr>
          <w:p w14:paraId="626DF439" w14:textId="77777777" w:rsidR="001B3899" w:rsidRPr="00447A5C" w:rsidRDefault="001B3899" w:rsidP="001942C0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353" w:type="dxa"/>
          </w:tcPr>
          <w:p w14:paraId="2F3F0FE4" w14:textId="77777777" w:rsidR="001B3899" w:rsidRPr="00447A5C" w:rsidRDefault="001B3899" w:rsidP="001942C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2018-02-18</w:t>
            </w:r>
          </w:p>
        </w:tc>
        <w:tc>
          <w:tcPr>
            <w:tcW w:w="1601" w:type="dxa"/>
          </w:tcPr>
          <w:p w14:paraId="215167DC" w14:textId="77777777" w:rsidR="001B3899" w:rsidRDefault="001B3899" w:rsidP="001942C0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Mark Hamann</w:t>
            </w:r>
          </w:p>
        </w:tc>
        <w:tc>
          <w:tcPr>
            <w:tcW w:w="5361" w:type="dxa"/>
          </w:tcPr>
          <w:p w14:paraId="4B0A2815" w14:textId="77777777" w:rsidR="001B3899" w:rsidRDefault="001B3899" w:rsidP="001942C0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Added Max Length column to the Validation Rules table.</w:t>
            </w:r>
          </w:p>
        </w:tc>
      </w:tr>
      <w:tr w:rsidR="009862AC" w:rsidRPr="00447A5C" w14:paraId="6884D4CB" w14:textId="77777777" w:rsidTr="001B3899">
        <w:tc>
          <w:tcPr>
            <w:tcW w:w="1097" w:type="dxa"/>
          </w:tcPr>
          <w:p w14:paraId="2E5B4BB2" w14:textId="6366FB6A" w:rsidR="009862AC" w:rsidRPr="00447A5C" w:rsidRDefault="00A04B46" w:rsidP="009862A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353" w:type="dxa"/>
          </w:tcPr>
          <w:p w14:paraId="7F73AFFF" w14:textId="0FA8C40C" w:rsidR="009862AC" w:rsidRPr="00447A5C" w:rsidRDefault="00A04B46" w:rsidP="009862AC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2019-08</w:t>
            </w:r>
            <w:r w:rsidR="009862AC">
              <w:rPr>
                <w:rFonts w:asciiTheme="minorHAnsi" w:hAnsiTheme="minorHAnsi"/>
                <w:sz w:val="22"/>
                <w:szCs w:val="22"/>
              </w:rPr>
              <w:t>-1</w:t>
            </w:r>
            <w:r w:rsidR="001B3899">
              <w:rPr>
                <w:rFonts w:asciiTheme="minorHAnsi" w:hAnsiTheme="minorHAnsi"/>
                <w:sz w:val="22"/>
                <w:szCs w:val="22"/>
              </w:rPr>
              <w:t>9</w:t>
            </w:r>
          </w:p>
        </w:tc>
        <w:tc>
          <w:tcPr>
            <w:tcW w:w="1601" w:type="dxa"/>
          </w:tcPr>
          <w:p w14:paraId="1433BCA8" w14:textId="165D0EDE" w:rsidR="009862AC" w:rsidRDefault="001B3899" w:rsidP="009862A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Shravan Macharla</w:t>
            </w:r>
          </w:p>
        </w:tc>
        <w:tc>
          <w:tcPr>
            <w:tcW w:w="5361" w:type="dxa"/>
          </w:tcPr>
          <w:p w14:paraId="1FD9259E" w14:textId="0F18758D" w:rsidR="009862AC" w:rsidRDefault="009862AC" w:rsidP="009862AC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Added </w:t>
            </w:r>
            <w:r w:rsidR="001B3899">
              <w:rPr>
                <w:rFonts w:asciiTheme="minorHAnsi" w:hAnsiTheme="minorHAnsi"/>
                <w:sz w:val="22"/>
                <w:szCs w:val="22"/>
              </w:rPr>
              <w:t>new field ‘</w:t>
            </w:r>
            <w:proofErr w:type="spellStart"/>
            <w:r w:rsidR="001B3899">
              <w:rPr>
                <w:rFonts w:asciiTheme="minorHAnsi" w:hAnsiTheme="minorHAnsi"/>
                <w:sz w:val="22"/>
                <w:szCs w:val="22"/>
              </w:rPr>
              <w:t>BuildNumber</w:t>
            </w:r>
            <w:proofErr w:type="spellEnd"/>
            <w:r w:rsidR="001B3899">
              <w:rPr>
                <w:rFonts w:asciiTheme="minorHAnsi" w:hAnsiTheme="minorHAnsi"/>
                <w:sz w:val="22"/>
                <w:szCs w:val="22"/>
              </w:rPr>
              <w:t>’ under ‘Opportunity’ section</w:t>
            </w:r>
            <w:r w:rsidR="00A04B46">
              <w:rPr>
                <w:rFonts w:asciiTheme="minorHAnsi" w:hAnsiTheme="minorHAnsi"/>
                <w:sz w:val="22"/>
                <w:szCs w:val="22"/>
              </w:rPr>
              <w:t xml:space="preserve"> to support the Verenia Leads. </w:t>
            </w:r>
          </w:p>
        </w:tc>
      </w:tr>
    </w:tbl>
    <w:p w14:paraId="11241D6C" w14:textId="77777777" w:rsidR="006F7609" w:rsidRPr="002C01A5" w:rsidRDefault="006F7609" w:rsidP="002C01A5">
      <w:pPr>
        <w:pStyle w:val="BodyText"/>
        <w:rPr>
          <w:rStyle w:val="BodyTextItalicChar"/>
        </w:rPr>
      </w:pPr>
    </w:p>
    <w:tbl>
      <w:tblPr>
        <w:tblW w:w="10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99FF"/>
        <w:tblLook w:val="01E0" w:firstRow="1" w:lastRow="1" w:firstColumn="1" w:lastColumn="1" w:noHBand="0" w:noVBand="0"/>
      </w:tblPr>
      <w:tblGrid>
        <w:gridCol w:w="10386"/>
      </w:tblGrid>
      <w:tr w:rsidR="006F7609" w:rsidRPr="005B231C" w14:paraId="7F607D83" w14:textId="77777777" w:rsidTr="00BA5DFF">
        <w:trPr>
          <w:trHeight w:hRule="exact" w:val="311"/>
        </w:trPr>
        <w:tc>
          <w:tcPr>
            <w:tcW w:w="10386" w:type="dxa"/>
            <w:shd w:val="clear" w:color="auto" w:fill="00B0F0"/>
          </w:tcPr>
          <w:p w14:paraId="318967D1" w14:textId="77777777" w:rsidR="006F7609" w:rsidRPr="0061672A" w:rsidRDefault="006F7609" w:rsidP="0061672A">
            <w:pPr>
              <w:pStyle w:val="Heading1"/>
            </w:pPr>
            <w:r w:rsidRPr="0061672A">
              <w:t>Overview</w:t>
            </w:r>
          </w:p>
        </w:tc>
      </w:tr>
    </w:tbl>
    <w:p w14:paraId="33BBFA75" w14:textId="7A8F13F5" w:rsidR="006F7609" w:rsidRPr="00DB3DB6" w:rsidRDefault="006F7609" w:rsidP="002C01A5">
      <w:pPr>
        <w:pStyle w:val="BodyTextItalic"/>
        <w:rPr>
          <w:color w:val="A6A6A6" w:themeColor="background1" w:themeShade="A6"/>
        </w:rPr>
      </w:pPr>
    </w:p>
    <w:p w14:paraId="4D843BAF" w14:textId="47915982" w:rsidR="005A2600" w:rsidRDefault="000C3AF6" w:rsidP="000C3AF6">
      <w:pPr>
        <w:pStyle w:val="BodyTex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This document </w:t>
      </w:r>
      <w:r w:rsidR="00B81C26">
        <w:rPr>
          <w:rFonts w:asciiTheme="minorHAnsi" w:hAnsiTheme="minorHAnsi"/>
          <w:sz w:val="22"/>
          <w:szCs w:val="22"/>
        </w:rPr>
        <w:t>outlines the POST Campaign Responses API</w:t>
      </w:r>
      <w:r w:rsidR="005A7C91">
        <w:rPr>
          <w:rFonts w:asciiTheme="minorHAnsi" w:hAnsiTheme="minorHAnsi"/>
          <w:sz w:val="22"/>
          <w:szCs w:val="22"/>
        </w:rPr>
        <w:t xml:space="preserve">.  The Campaign Responses API </w:t>
      </w:r>
      <w:r w:rsidR="002A60A3">
        <w:rPr>
          <w:rFonts w:asciiTheme="minorHAnsi" w:hAnsiTheme="minorHAnsi"/>
          <w:sz w:val="22"/>
          <w:szCs w:val="22"/>
        </w:rPr>
        <w:t xml:space="preserve">provide a </w:t>
      </w:r>
      <w:r w:rsidR="00B81C26">
        <w:rPr>
          <w:rFonts w:asciiTheme="minorHAnsi" w:hAnsiTheme="minorHAnsi"/>
          <w:sz w:val="22"/>
          <w:szCs w:val="22"/>
        </w:rPr>
        <w:t xml:space="preserve">way to submit </w:t>
      </w:r>
      <w:r w:rsidR="002F15CA">
        <w:rPr>
          <w:rFonts w:asciiTheme="minorHAnsi" w:hAnsiTheme="minorHAnsi"/>
          <w:sz w:val="22"/>
          <w:szCs w:val="22"/>
        </w:rPr>
        <w:t xml:space="preserve">Leads / Opportunities into Polaris’ </w:t>
      </w:r>
      <w:r w:rsidR="008225CA">
        <w:rPr>
          <w:rFonts w:asciiTheme="minorHAnsi" w:hAnsiTheme="minorHAnsi"/>
          <w:sz w:val="22"/>
          <w:szCs w:val="22"/>
        </w:rPr>
        <w:t xml:space="preserve">CRM </w:t>
      </w:r>
      <w:r w:rsidR="002F15CA">
        <w:rPr>
          <w:rFonts w:asciiTheme="minorHAnsi" w:hAnsiTheme="minorHAnsi"/>
          <w:sz w:val="22"/>
          <w:szCs w:val="22"/>
        </w:rPr>
        <w:t xml:space="preserve">system </w:t>
      </w:r>
    </w:p>
    <w:p w14:paraId="64F298F7" w14:textId="77777777" w:rsidR="005A2600" w:rsidRPr="00447A5C" w:rsidRDefault="005A2600" w:rsidP="005A2600">
      <w:pPr>
        <w:pStyle w:val="BodyText"/>
        <w:ind w:left="720"/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99FF"/>
        <w:tblLook w:val="01E0" w:firstRow="1" w:lastRow="1" w:firstColumn="1" w:lastColumn="1" w:noHBand="0" w:noVBand="0"/>
      </w:tblPr>
      <w:tblGrid>
        <w:gridCol w:w="10070"/>
      </w:tblGrid>
      <w:tr w:rsidR="00D16CBD" w:rsidRPr="005B231C" w14:paraId="7DDEEE88" w14:textId="77777777" w:rsidTr="00BA5DFF">
        <w:tc>
          <w:tcPr>
            <w:tcW w:w="10070" w:type="dxa"/>
            <w:shd w:val="clear" w:color="auto" w:fill="00B0F0"/>
          </w:tcPr>
          <w:p w14:paraId="00EF7818" w14:textId="738AED2C" w:rsidR="00D16CBD" w:rsidRPr="0061672A" w:rsidRDefault="005A7C91" w:rsidP="008B0821">
            <w:pPr>
              <w:pStyle w:val="Heading1"/>
            </w:pPr>
            <w:r>
              <w:t>API</w:t>
            </w:r>
            <w:r w:rsidR="00D16CBD">
              <w:t xml:space="preserve"> Technical Details</w:t>
            </w:r>
          </w:p>
        </w:tc>
      </w:tr>
    </w:tbl>
    <w:p w14:paraId="6591C295" w14:textId="29EF550E" w:rsidR="00843488" w:rsidRDefault="00843488" w:rsidP="002C01A5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p w14:paraId="60F23FF7" w14:textId="3A8F14CE" w:rsidR="008225CA" w:rsidRPr="008225CA" w:rsidRDefault="005A7C91" w:rsidP="0046086B">
      <w:pPr>
        <w:pStyle w:val="BodyTex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Endpoints</w:t>
      </w:r>
      <w:r w:rsidR="008225CA" w:rsidRPr="008225CA">
        <w:rPr>
          <w:rFonts w:asciiTheme="minorHAnsi" w:hAnsiTheme="minorHAnsi"/>
          <w:b/>
          <w:sz w:val="22"/>
          <w:szCs w:val="22"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8995"/>
      </w:tblGrid>
      <w:tr w:rsidR="005A7C91" w:rsidRPr="00304E37" w14:paraId="75C61479" w14:textId="77777777" w:rsidTr="005A7C91">
        <w:tc>
          <w:tcPr>
            <w:tcW w:w="1075" w:type="dxa"/>
          </w:tcPr>
          <w:p w14:paraId="1316318F" w14:textId="0699D45D" w:rsidR="005A7C91" w:rsidRDefault="005A7C91" w:rsidP="00AA0386">
            <w:pPr>
              <w:pStyle w:val="BodyTex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DEV</w:t>
            </w:r>
          </w:p>
        </w:tc>
        <w:tc>
          <w:tcPr>
            <w:tcW w:w="8995" w:type="dxa"/>
          </w:tcPr>
          <w:p w14:paraId="5577F385" w14:textId="5141652D" w:rsidR="005A7C91" w:rsidRPr="00304E37" w:rsidRDefault="005A7C91" w:rsidP="00AA0386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5A7C91">
              <w:rPr>
                <w:rFonts w:asciiTheme="minorHAnsi" w:hAnsiTheme="minorHAnsi"/>
                <w:sz w:val="22"/>
                <w:szCs w:val="22"/>
              </w:rPr>
              <w:t>https://polarisapim-</w:t>
            </w:r>
            <w:r>
              <w:rPr>
                <w:rFonts w:asciiTheme="minorHAnsi" w:hAnsiTheme="minorHAnsi"/>
                <w:sz w:val="22"/>
                <w:szCs w:val="22"/>
              </w:rPr>
              <w:t>dev</w:t>
            </w:r>
            <w:r w:rsidRPr="005A7C91">
              <w:rPr>
                <w:rFonts w:asciiTheme="minorHAnsi" w:hAnsiTheme="minorHAnsi"/>
                <w:sz w:val="22"/>
                <w:szCs w:val="22"/>
              </w:rPr>
              <w:t>.azure-api.net/api/CRM/campaignmanagement/v1/CampaignResponses</w:t>
            </w:r>
          </w:p>
        </w:tc>
      </w:tr>
      <w:tr w:rsidR="005A7C91" w:rsidRPr="00304E37" w14:paraId="2707E5A6" w14:textId="77777777" w:rsidTr="005A7C91">
        <w:tc>
          <w:tcPr>
            <w:tcW w:w="1075" w:type="dxa"/>
          </w:tcPr>
          <w:p w14:paraId="4B0C5A05" w14:textId="0E589D29" w:rsidR="005A7C91" w:rsidRPr="00304E37" w:rsidRDefault="005A7C91" w:rsidP="00AA0386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STAGE</w:t>
            </w:r>
          </w:p>
        </w:tc>
        <w:tc>
          <w:tcPr>
            <w:tcW w:w="8995" w:type="dxa"/>
          </w:tcPr>
          <w:p w14:paraId="33E65998" w14:textId="509D6181" w:rsidR="005A7C91" w:rsidRPr="00304E37" w:rsidRDefault="005A7C91" w:rsidP="00AA0386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5A7C91">
              <w:rPr>
                <w:rFonts w:asciiTheme="minorHAnsi" w:hAnsiTheme="minorHAnsi"/>
                <w:sz w:val="22"/>
                <w:szCs w:val="22"/>
              </w:rPr>
              <w:t>https://polarisapim-stg.azure-api.net/api/CRM/campaignmanagement/v1/CampaignResponses</w:t>
            </w:r>
          </w:p>
        </w:tc>
      </w:tr>
      <w:tr w:rsidR="005A7C91" w:rsidRPr="00304E37" w14:paraId="37A1BBE0" w14:textId="77777777" w:rsidTr="005A7C91">
        <w:tc>
          <w:tcPr>
            <w:tcW w:w="1075" w:type="dxa"/>
          </w:tcPr>
          <w:p w14:paraId="7501EB71" w14:textId="31773AD6" w:rsidR="005A7C91" w:rsidRPr="00304E37" w:rsidRDefault="005A7C91" w:rsidP="00AA0386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PROD</w:t>
            </w:r>
          </w:p>
        </w:tc>
        <w:tc>
          <w:tcPr>
            <w:tcW w:w="8995" w:type="dxa"/>
          </w:tcPr>
          <w:p w14:paraId="01A525A4" w14:textId="2C47657A" w:rsidR="005A7C91" w:rsidRPr="00304E37" w:rsidRDefault="005A7C91" w:rsidP="00AA0386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5A7C91">
              <w:rPr>
                <w:rFonts w:asciiTheme="minorHAnsi" w:hAnsiTheme="minorHAnsi"/>
                <w:sz w:val="22"/>
                <w:szCs w:val="22"/>
              </w:rPr>
              <w:t>https://polarisapim.azure-api.net/api/CRM/campaignmanagement/v1/CampaignResponses</w:t>
            </w:r>
          </w:p>
        </w:tc>
      </w:tr>
    </w:tbl>
    <w:p w14:paraId="584F52F4" w14:textId="77777777" w:rsidR="005A7C91" w:rsidRDefault="005A7C91" w:rsidP="0046086B">
      <w:pPr>
        <w:pStyle w:val="BodyText"/>
        <w:rPr>
          <w:rFonts w:ascii="Helvetica" w:hAnsi="Helvetica" w:cs="Helvetica"/>
          <w:color w:val="505050"/>
          <w:sz w:val="18"/>
          <w:szCs w:val="18"/>
          <w:highlight w:val="yellow"/>
          <w:shd w:val="clear" w:color="auto" w:fill="FAFAFA"/>
        </w:rPr>
      </w:pPr>
    </w:p>
    <w:p w14:paraId="4BE35519" w14:textId="5FA68DA8" w:rsidR="008225CA" w:rsidRDefault="008225CA" w:rsidP="0046086B">
      <w:pPr>
        <w:pStyle w:val="BodyText"/>
        <w:rPr>
          <w:rFonts w:asciiTheme="minorHAnsi" w:hAnsiTheme="minorHAnsi"/>
          <w:sz w:val="22"/>
          <w:szCs w:val="22"/>
        </w:rPr>
      </w:pPr>
      <w:r w:rsidRPr="005A7C91">
        <w:rPr>
          <w:rFonts w:asciiTheme="minorHAnsi" w:hAnsiTheme="minorHAnsi"/>
          <w:b/>
          <w:sz w:val="22"/>
          <w:szCs w:val="22"/>
        </w:rPr>
        <w:t>HTTP Verb</w:t>
      </w:r>
      <w:r w:rsidRPr="005A7C91">
        <w:rPr>
          <w:rFonts w:asciiTheme="minorHAnsi" w:hAnsiTheme="minorHAnsi"/>
          <w:sz w:val="22"/>
          <w:szCs w:val="22"/>
        </w:rPr>
        <w:t xml:space="preserve">:  </w:t>
      </w:r>
      <w:r w:rsidR="005E7B6A">
        <w:rPr>
          <w:rFonts w:asciiTheme="minorHAnsi" w:hAnsiTheme="minorHAnsi"/>
          <w:sz w:val="22"/>
          <w:szCs w:val="22"/>
        </w:rPr>
        <w:t>POST</w:t>
      </w:r>
      <w:r>
        <w:rPr>
          <w:rFonts w:asciiTheme="minorHAnsi" w:hAnsiTheme="minorHAnsi"/>
          <w:sz w:val="22"/>
          <w:szCs w:val="22"/>
        </w:rPr>
        <w:t xml:space="preserve"> </w:t>
      </w:r>
    </w:p>
    <w:p w14:paraId="4F1984ED" w14:textId="0D11CB8B" w:rsidR="00304E37" w:rsidRDefault="00304E37" w:rsidP="0046086B">
      <w:pPr>
        <w:pStyle w:val="BodyText"/>
        <w:rPr>
          <w:rFonts w:asciiTheme="minorHAnsi" w:hAnsiTheme="minorHAnsi"/>
          <w:b/>
          <w:sz w:val="22"/>
          <w:szCs w:val="22"/>
        </w:rPr>
      </w:pPr>
      <w:r w:rsidRPr="00304E37">
        <w:rPr>
          <w:rFonts w:asciiTheme="minorHAnsi" w:hAnsiTheme="minorHAnsi"/>
          <w:b/>
          <w:sz w:val="22"/>
          <w:szCs w:val="22"/>
        </w:rPr>
        <w:t>HTTP Headers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04E37" w14:paraId="773A465D" w14:textId="77777777" w:rsidTr="00304E37">
        <w:tc>
          <w:tcPr>
            <w:tcW w:w="5035" w:type="dxa"/>
          </w:tcPr>
          <w:p w14:paraId="08D2E9FC" w14:textId="2E333EB9" w:rsidR="00304E37" w:rsidRDefault="00304E37" w:rsidP="0046086B">
            <w:pPr>
              <w:pStyle w:val="BodyText"/>
              <w:rPr>
                <w:rFonts w:asciiTheme="minorHAnsi" w:hAnsiTheme="minorHAnsi"/>
                <w:b/>
                <w:sz w:val="22"/>
                <w:szCs w:val="22"/>
              </w:rPr>
            </w:pPr>
            <w:proofErr w:type="spellStart"/>
            <w:r w:rsidRPr="00304E37">
              <w:rPr>
                <w:rFonts w:asciiTheme="minorHAnsi" w:hAnsiTheme="minorHAnsi"/>
                <w:sz w:val="22"/>
                <w:szCs w:val="22"/>
              </w:rPr>
              <w:t>Ocp</w:t>
            </w:r>
            <w:proofErr w:type="spellEnd"/>
            <w:r w:rsidRPr="00304E37">
              <w:rPr>
                <w:rFonts w:asciiTheme="minorHAnsi" w:hAnsiTheme="minorHAnsi"/>
                <w:sz w:val="22"/>
                <w:szCs w:val="22"/>
              </w:rPr>
              <w:t>-</w:t>
            </w:r>
            <w:proofErr w:type="spellStart"/>
            <w:r w:rsidRPr="00304E37">
              <w:rPr>
                <w:rFonts w:asciiTheme="minorHAnsi" w:hAnsiTheme="minorHAnsi"/>
                <w:sz w:val="22"/>
                <w:szCs w:val="22"/>
              </w:rPr>
              <w:t>Apim</w:t>
            </w:r>
            <w:proofErr w:type="spellEnd"/>
            <w:r w:rsidRPr="00304E37">
              <w:rPr>
                <w:rFonts w:asciiTheme="minorHAnsi" w:hAnsiTheme="minorHAnsi"/>
                <w:sz w:val="22"/>
                <w:szCs w:val="22"/>
              </w:rPr>
              <w:t>-Subscription-Key</w:t>
            </w:r>
          </w:p>
        </w:tc>
        <w:tc>
          <w:tcPr>
            <w:tcW w:w="5035" w:type="dxa"/>
          </w:tcPr>
          <w:p w14:paraId="1E672D1C" w14:textId="1FB510EB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&lt;</w:t>
            </w:r>
            <w:r w:rsidR="005A7C91">
              <w:rPr>
                <w:rFonts w:asciiTheme="minorHAnsi" w:hAnsiTheme="minorHAnsi"/>
                <w:sz w:val="22"/>
                <w:szCs w:val="22"/>
              </w:rPr>
              <w:t>different per environment, and will be provided outside of this document per API subscriber</w:t>
            </w:r>
            <w:r>
              <w:rPr>
                <w:rFonts w:asciiTheme="minorHAnsi" w:hAnsiTheme="minorHAnsi"/>
                <w:sz w:val="22"/>
                <w:szCs w:val="22"/>
              </w:rPr>
              <w:t>&gt;</w:t>
            </w:r>
          </w:p>
        </w:tc>
      </w:tr>
      <w:tr w:rsidR="00304E37" w14:paraId="69CB4999" w14:textId="77777777" w:rsidTr="00304E37">
        <w:tc>
          <w:tcPr>
            <w:tcW w:w="5035" w:type="dxa"/>
          </w:tcPr>
          <w:p w14:paraId="11AA4AA9" w14:textId="4D85732F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304E37">
              <w:rPr>
                <w:rFonts w:asciiTheme="minorHAnsi" w:hAnsiTheme="minorHAnsi"/>
                <w:sz w:val="22"/>
                <w:szCs w:val="22"/>
              </w:rPr>
              <w:t>Accept</w:t>
            </w:r>
          </w:p>
        </w:tc>
        <w:tc>
          <w:tcPr>
            <w:tcW w:w="5035" w:type="dxa"/>
          </w:tcPr>
          <w:p w14:paraId="4CFEE606" w14:textId="58C40EEB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304E37">
              <w:rPr>
                <w:rFonts w:asciiTheme="minorHAnsi" w:hAnsiTheme="minorHAnsi"/>
                <w:sz w:val="22"/>
                <w:szCs w:val="22"/>
              </w:rPr>
              <w:t>application/json</w:t>
            </w:r>
            <w:r w:rsidR="001C50C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1C50C0" w:rsidRPr="001C50C0">
              <w:rPr>
                <w:rFonts w:asciiTheme="minorHAnsi" w:hAnsiTheme="minorHAnsi"/>
                <w:b/>
                <w:sz w:val="22"/>
                <w:szCs w:val="22"/>
              </w:rPr>
              <w:t>or</w:t>
            </w:r>
            <w:r w:rsidR="001C50C0">
              <w:rPr>
                <w:rFonts w:asciiTheme="minorHAnsi" w:hAnsiTheme="minorHAnsi"/>
                <w:sz w:val="22"/>
                <w:szCs w:val="22"/>
              </w:rPr>
              <w:t xml:space="preserve"> application/xml</w:t>
            </w:r>
          </w:p>
        </w:tc>
      </w:tr>
      <w:tr w:rsidR="00304E37" w14:paraId="03A22DBD" w14:textId="77777777" w:rsidTr="00304E37">
        <w:tc>
          <w:tcPr>
            <w:tcW w:w="5035" w:type="dxa"/>
          </w:tcPr>
          <w:p w14:paraId="36D34F1F" w14:textId="44187A32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304E37">
              <w:rPr>
                <w:rFonts w:asciiTheme="minorHAnsi" w:hAnsiTheme="minorHAnsi"/>
                <w:sz w:val="22"/>
                <w:szCs w:val="22"/>
              </w:rPr>
              <w:t>X-Polaris-</w:t>
            </w:r>
            <w:proofErr w:type="spellStart"/>
            <w:r w:rsidRPr="00304E37">
              <w:rPr>
                <w:rFonts w:asciiTheme="minorHAnsi" w:hAnsiTheme="minorHAnsi"/>
                <w:sz w:val="22"/>
                <w:szCs w:val="22"/>
              </w:rPr>
              <w:t>CreationDateTime</w:t>
            </w:r>
            <w:proofErr w:type="spellEnd"/>
          </w:p>
        </w:tc>
        <w:tc>
          <w:tcPr>
            <w:tcW w:w="5035" w:type="dxa"/>
          </w:tcPr>
          <w:p w14:paraId="21554C6F" w14:textId="77777777" w:rsid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Current datetime in format of ISO 8601 with offset. </w:t>
            </w:r>
          </w:p>
          <w:p w14:paraId="638F1840" w14:textId="6FDB9CD3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e.g. “</w:t>
            </w:r>
            <w:r w:rsidRPr="00304E37">
              <w:rPr>
                <w:rFonts w:asciiTheme="minorHAnsi" w:hAnsiTheme="minorHAnsi"/>
                <w:sz w:val="22"/>
                <w:szCs w:val="22"/>
              </w:rPr>
              <w:t>201</w:t>
            </w:r>
            <w:r>
              <w:rPr>
                <w:rFonts w:asciiTheme="minorHAnsi" w:hAnsiTheme="minorHAnsi"/>
                <w:sz w:val="22"/>
                <w:szCs w:val="22"/>
              </w:rPr>
              <w:t>8</w:t>
            </w:r>
            <w:r w:rsidRPr="00304E37">
              <w:rPr>
                <w:rFonts w:asciiTheme="minorHAnsi" w:hAnsiTheme="minorHAnsi"/>
                <w:sz w:val="22"/>
                <w:szCs w:val="22"/>
              </w:rPr>
              <w:t>-0</w:t>
            </w:r>
            <w:r>
              <w:rPr>
                <w:rFonts w:asciiTheme="minorHAnsi" w:hAnsiTheme="minorHAnsi"/>
                <w:sz w:val="22"/>
                <w:szCs w:val="22"/>
              </w:rPr>
              <w:t>1</w:t>
            </w:r>
            <w:r w:rsidRPr="00304E37">
              <w:rPr>
                <w:rFonts w:asciiTheme="minorHAnsi" w:hAnsiTheme="minorHAnsi"/>
                <w:sz w:val="22"/>
                <w:szCs w:val="22"/>
              </w:rPr>
              <w:t>-0</w:t>
            </w:r>
            <w:r>
              <w:rPr>
                <w:rFonts w:asciiTheme="minorHAnsi" w:hAnsiTheme="minorHAnsi"/>
                <w:sz w:val="22"/>
                <w:szCs w:val="22"/>
              </w:rPr>
              <w:t>5</w:t>
            </w:r>
            <w:r w:rsidRPr="00304E37">
              <w:rPr>
                <w:rFonts w:asciiTheme="minorHAnsi" w:hAnsiTheme="minorHAnsi"/>
                <w:sz w:val="22"/>
                <w:szCs w:val="22"/>
              </w:rPr>
              <w:t>T09:29:47.123456789-05:00</w:t>
            </w:r>
            <w:r>
              <w:rPr>
                <w:rFonts w:asciiTheme="minorHAnsi" w:hAnsiTheme="minorHAnsi"/>
                <w:sz w:val="22"/>
                <w:szCs w:val="22"/>
              </w:rPr>
              <w:t>”</w:t>
            </w:r>
          </w:p>
        </w:tc>
      </w:tr>
      <w:tr w:rsidR="00304E37" w14:paraId="56E26DB2" w14:textId="77777777" w:rsidTr="00304E37">
        <w:tc>
          <w:tcPr>
            <w:tcW w:w="5035" w:type="dxa"/>
          </w:tcPr>
          <w:p w14:paraId="7FC16101" w14:textId="6C1626D2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304E37">
              <w:rPr>
                <w:rFonts w:asciiTheme="minorHAnsi" w:hAnsiTheme="minorHAnsi"/>
                <w:sz w:val="22"/>
                <w:szCs w:val="22"/>
              </w:rPr>
              <w:t>X-Polaris-CultureCode</w:t>
            </w:r>
          </w:p>
        </w:tc>
        <w:tc>
          <w:tcPr>
            <w:tcW w:w="5035" w:type="dxa"/>
          </w:tcPr>
          <w:p w14:paraId="38B37028" w14:textId="46BB4A61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304E37">
              <w:rPr>
                <w:rFonts w:asciiTheme="minorHAnsi" w:hAnsiTheme="minorHAnsi"/>
                <w:sz w:val="22"/>
                <w:szCs w:val="22"/>
              </w:rPr>
              <w:t>en</w:t>
            </w:r>
            <w:proofErr w:type="spellEnd"/>
            <w:r w:rsidRPr="00304E37">
              <w:rPr>
                <w:rFonts w:asciiTheme="minorHAnsi" w:hAnsiTheme="minorHAnsi"/>
                <w:sz w:val="22"/>
                <w:szCs w:val="22"/>
              </w:rPr>
              <w:t>-US</w:t>
            </w:r>
          </w:p>
        </w:tc>
      </w:tr>
      <w:tr w:rsidR="00304E37" w14:paraId="47519545" w14:textId="77777777" w:rsidTr="00304E37">
        <w:tc>
          <w:tcPr>
            <w:tcW w:w="5035" w:type="dxa"/>
          </w:tcPr>
          <w:p w14:paraId="47972439" w14:textId="506AF695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304E37">
              <w:rPr>
                <w:rFonts w:asciiTheme="minorHAnsi" w:hAnsiTheme="minorHAnsi"/>
                <w:sz w:val="22"/>
                <w:szCs w:val="22"/>
              </w:rPr>
              <w:t>X-Polaris-BODID</w:t>
            </w:r>
          </w:p>
        </w:tc>
        <w:tc>
          <w:tcPr>
            <w:tcW w:w="5035" w:type="dxa"/>
          </w:tcPr>
          <w:p w14:paraId="0C558164" w14:textId="5B2C8646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&lt;generate new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guid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on each request&gt;</w:t>
            </w:r>
          </w:p>
        </w:tc>
      </w:tr>
      <w:tr w:rsidR="00304E37" w14:paraId="1B3F528A" w14:textId="77777777" w:rsidTr="00304E37">
        <w:tc>
          <w:tcPr>
            <w:tcW w:w="5035" w:type="dxa"/>
          </w:tcPr>
          <w:p w14:paraId="1FD85DE5" w14:textId="7E3BE3BA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304E37">
              <w:rPr>
                <w:rFonts w:asciiTheme="minorHAnsi" w:hAnsiTheme="minorHAnsi"/>
                <w:sz w:val="22"/>
                <w:szCs w:val="22"/>
              </w:rPr>
              <w:t>Content-Type</w:t>
            </w:r>
          </w:p>
        </w:tc>
        <w:tc>
          <w:tcPr>
            <w:tcW w:w="5035" w:type="dxa"/>
          </w:tcPr>
          <w:p w14:paraId="4A96EE43" w14:textId="30938408" w:rsidR="00304E37" w:rsidRPr="00304E37" w:rsidRDefault="00304E37" w:rsidP="0046086B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304E37">
              <w:rPr>
                <w:rFonts w:asciiTheme="minorHAnsi" w:hAnsiTheme="minorHAnsi"/>
                <w:sz w:val="22"/>
                <w:szCs w:val="22"/>
              </w:rPr>
              <w:t>application/json</w:t>
            </w:r>
            <w:r w:rsidR="001C50C0">
              <w:rPr>
                <w:rFonts w:asciiTheme="minorHAnsi" w:hAnsiTheme="minorHAnsi"/>
                <w:sz w:val="22"/>
                <w:szCs w:val="22"/>
              </w:rPr>
              <w:t xml:space="preserve">  </w:t>
            </w:r>
            <w:r w:rsidR="001C50C0" w:rsidRPr="001C50C0">
              <w:rPr>
                <w:rFonts w:asciiTheme="minorHAnsi" w:hAnsiTheme="minorHAnsi"/>
                <w:b/>
                <w:sz w:val="22"/>
                <w:szCs w:val="22"/>
              </w:rPr>
              <w:t>or</w:t>
            </w:r>
            <w:r w:rsidR="001C50C0">
              <w:rPr>
                <w:rFonts w:asciiTheme="minorHAnsi" w:hAnsiTheme="minorHAnsi"/>
                <w:sz w:val="22"/>
                <w:szCs w:val="22"/>
              </w:rPr>
              <w:t xml:space="preserve"> application/xml</w:t>
            </w:r>
          </w:p>
        </w:tc>
      </w:tr>
    </w:tbl>
    <w:p w14:paraId="7EBA5415" w14:textId="77777777" w:rsidR="00304E37" w:rsidRPr="00304E37" w:rsidRDefault="00304E37" w:rsidP="0046086B">
      <w:pPr>
        <w:pStyle w:val="BodyText"/>
        <w:rPr>
          <w:rFonts w:asciiTheme="minorHAnsi" w:hAnsiTheme="minorHAnsi"/>
          <w:b/>
          <w:sz w:val="22"/>
          <w:szCs w:val="22"/>
        </w:rPr>
      </w:pPr>
    </w:p>
    <w:tbl>
      <w:tblPr>
        <w:tblW w:w="10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99FF"/>
        <w:tblLook w:val="01E0" w:firstRow="1" w:lastRow="1" w:firstColumn="1" w:lastColumn="1" w:noHBand="0" w:noVBand="0"/>
      </w:tblPr>
      <w:tblGrid>
        <w:gridCol w:w="10386"/>
      </w:tblGrid>
      <w:tr w:rsidR="00F92476" w:rsidRPr="005B231C" w14:paraId="72FD599F" w14:textId="77777777" w:rsidTr="00BA5DFF">
        <w:trPr>
          <w:trHeight w:val="321"/>
        </w:trPr>
        <w:tc>
          <w:tcPr>
            <w:tcW w:w="10386" w:type="dxa"/>
            <w:shd w:val="clear" w:color="auto" w:fill="00B0F0"/>
          </w:tcPr>
          <w:p w14:paraId="71C6CEED" w14:textId="77777777" w:rsidR="00F92476" w:rsidRPr="0061672A" w:rsidRDefault="00F92476" w:rsidP="00AA0386">
            <w:pPr>
              <w:pStyle w:val="Heading1"/>
            </w:pPr>
            <w:r>
              <w:lastRenderedPageBreak/>
              <w:t>Payload</w:t>
            </w:r>
          </w:p>
        </w:tc>
      </w:tr>
    </w:tbl>
    <w:p w14:paraId="7C642EF4" w14:textId="615BEE2A" w:rsidR="00F92476" w:rsidRDefault="00F92476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p w14:paraId="1ECCAD28" w14:textId="0215A38D" w:rsidR="00F92476" w:rsidRDefault="00F92476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t>Message body definition, XSD schema, and sample Request:</w:t>
      </w:r>
    </w:p>
    <w:p w14:paraId="3E91879E" w14:textId="0A23F46C" w:rsidR="00BA5DFF" w:rsidRDefault="00006FD4" w:rsidP="00BA5DFF">
      <w:pPr>
        <w:pStyle w:val="BodyTextItalic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t xml:space="preserve">Each element below is prefixed with:  </w:t>
      </w:r>
      <w:r w:rsidRPr="00006FD4">
        <w:rPr>
          <w:rFonts w:asciiTheme="minorHAnsi" w:hAnsiTheme="minorHAnsi"/>
          <w:i w:val="0"/>
          <w:sz w:val="22"/>
          <w:szCs w:val="22"/>
        </w:rPr>
        <w:t>/</w:t>
      </w:r>
      <w:proofErr w:type="spellStart"/>
      <w:r w:rsidRPr="00006FD4">
        <w:rPr>
          <w:rFonts w:asciiTheme="minorHAnsi" w:hAnsiTheme="minorHAnsi"/>
          <w:i w:val="0"/>
          <w:sz w:val="22"/>
          <w:szCs w:val="22"/>
        </w:rPr>
        <w:t>CampaignResponses</w:t>
      </w:r>
      <w:proofErr w:type="spellEnd"/>
      <w:r w:rsidRPr="00006FD4">
        <w:rPr>
          <w:rFonts w:asciiTheme="minorHAnsi" w:hAnsiTheme="minorHAnsi"/>
          <w:i w:val="0"/>
          <w:sz w:val="22"/>
          <w:szCs w:val="22"/>
        </w:rPr>
        <w:t>/</w:t>
      </w:r>
      <w:proofErr w:type="spellStart"/>
      <w:r w:rsidRPr="00006FD4">
        <w:rPr>
          <w:rFonts w:asciiTheme="minorHAnsi" w:hAnsiTheme="minorHAnsi"/>
          <w:i w:val="0"/>
          <w:sz w:val="22"/>
          <w:szCs w:val="22"/>
        </w:rPr>
        <w:t>CampaignResponse</w:t>
      </w:r>
      <w:proofErr w:type="spellEnd"/>
      <w:r w:rsidRPr="00006FD4">
        <w:rPr>
          <w:rFonts w:asciiTheme="minorHAnsi" w:hAnsiTheme="minorHAnsi"/>
          <w:i w:val="0"/>
          <w:sz w:val="22"/>
          <w:szCs w:val="22"/>
        </w:rPr>
        <w:t>/</w:t>
      </w:r>
      <w:proofErr w:type="spellStart"/>
      <w:r w:rsidRPr="00006FD4">
        <w:rPr>
          <w:rFonts w:asciiTheme="minorHAnsi" w:hAnsiTheme="minorHAnsi"/>
          <w:i w:val="0"/>
          <w:sz w:val="22"/>
          <w:szCs w:val="22"/>
        </w:rPr>
        <w:t>MessageData</w:t>
      </w:r>
      <w:proofErr w:type="spellEnd"/>
    </w:p>
    <w:tbl>
      <w:tblPr>
        <w:tblW w:w="5229" w:type="pct"/>
        <w:tblLook w:val="04A0" w:firstRow="1" w:lastRow="0" w:firstColumn="1" w:lastColumn="0" w:noHBand="0" w:noVBand="1"/>
      </w:tblPr>
      <w:tblGrid>
        <w:gridCol w:w="4819"/>
        <w:gridCol w:w="1935"/>
        <w:gridCol w:w="3767"/>
      </w:tblGrid>
      <w:tr w:rsidR="00F776A0" w:rsidRPr="00505347" w14:paraId="67B5DD2C" w14:textId="77777777" w:rsidTr="00F776A0">
        <w:trPr>
          <w:trHeight w:val="288"/>
        </w:trPr>
        <w:tc>
          <w:tcPr>
            <w:tcW w:w="229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0CA006" w14:textId="77777777" w:rsidR="00F776A0" w:rsidRPr="00505347" w:rsidRDefault="00F776A0" w:rsidP="00AA038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0" w:name="_Hlk505946293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Element</w:t>
            </w:r>
          </w:p>
        </w:tc>
        <w:tc>
          <w:tcPr>
            <w:tcW w:w="92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63E80A" w14:textId="77777777" w:rsidR="00F776A0" w:rsidRPr="00505347" w:rsidRDefault="00F776A0" w:rsidP="00AA038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type</w:t>
            </w:r>
          </w:p>
        </w:tc>
        <w:tc>
          <w:tcPr>
            <w:tcW w:w="179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1BD223D8" w14:textId="6FA03A27" w:rsidR="00F776A0" w:rsidRPr="00505347" w:rsidRDefault="00F776A0" w:rsidP="00AA038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F776A0" w:rsidRPr="00624135" w14:paraId="42950586" w14:textId="77777777" w:rsidTr="00F776A0">
        <w:trPr>
          <w:trHeight w:val="323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F2DAAB" w14:textId="6274CBEF" w:rsidR="00F776A0" w:rsidRPr="00006FD4" w:rsidRDefault="00F776A0" w:rsidP="00AA0386">
            <w:pPr>
              <w:rPr>
                <w:rFonts w:ascii="Calibri" w:hAnsi="Calibri" w:cs="Calibri"/>
                <w:sz w:val="22"/>
                <w:szCs w:val="22"/>
              </w:rPr>
            </w:pPr>
            <w:r w:rsidRPr="00006FD4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006FD4">
              <w:rPr>
                <w:rFonts w:ascii="Calibri" w:hAnsi="Calibri" w:cs="Calibri"/>
                <w:sz w:val="22"/>
                <w:szCs w:val="22"/>
              </w:rPr>
              <w:t>LeadType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BBAB5C" w14:textId="141B6D58" w:rsidR="00F776A0" w:rsidRPr="00006FD4" w:rsidRDefault="00F776A0" w:rsidP="00AA038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LeadType</w:t>
            </w:r>
            <w:proofErr w:type="spellEnd"/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479E00C" w14:textId="3B8BCDE1" w:rsidR="00F776A0" w:rsidRPr="00006FD4" w:rsidRDefault="00F776A0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  <w:r w:rsidRPr="008C46E6">
              <w:rPr>
                <w:rFonts w:ascii="Calibri" w:hAnsi="Calibri" w:cs="Calibri"/>
                <w:sz w:val="22"/>
                <w:szCs w:val="22"/>
              </w:rPr>
              <w:t>lassification of the person or entity that is submitting the lead.</w:t>
            </w:r>
          </w:p>
        </w:tc>
      </w:tr>
      <w:tr w:rsidR="00F776A0" w:rsidRPr="00624135" w14:paraId="2D8D3479" w14:textId="77777777" w:rsidTr="00F776A0">
        <w:trPr>
          <w:trHeight w:val="350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1632DA" w14:textId="20E9D138" w:rsidR="00F776A0" w:rsidRPr="00006FD4" w:rsidRDefault="00F776A0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BusinessName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A9B70E" w14:textId="7621BB3B" w:rsidR="00F776A0" w:rsidRPr="00006FD4" w:rsidRDefault="00F776A0" w:rsidP="00AA038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76DE23D" w14:textId="6B5E584E" w:rsidR="00F776A0" w:rsidRPr="00006FD4" w:rsidRDefault="00F776A0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 of the business if the Lead Type is ‘Business’</w:t>
            </w:r>
          </w:p>
        </w:tc>
      </w:tr>
      <w:tr w:rsidR="00F776A0" w:rsidRPr="00624135" w14:paraId="0FF1CC37" w14:textId="77777777" w:rsidTr="00F776A0">
        <w:trPr>
          <w:trHeight w:val="620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1C55C" w14:textId="4229EDA6" w:rsidR="00F776A0" w:rsidRPr="00006FD4" w:rsidRDefault="00F776A0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006FD4">
              <w:rPr>
                <w:rFonts w:ascii="Calibri" w:hAnsi="Calibri" w:cs="Calibri"/>
                <w:sz w:val="22"/>
                <w:szCs w:val="22"/>
              </w:rPr>
              <w:t>CampaignKey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FD58E6" w14:textId="7757954A" w:rsidR="00F776A0" w:rsidRPr="00006FD4" w:rsidRDefault="00F776A0" w:rsidP="00AA038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5DB55103" w14:textId="77777777" w:rsidR="00F776A0" w:rsidRPr="00006FD4" w:rsidRDefault="00F776A0" w:rsidP="00AA0386">
            <w:pPr>
              <w:rPr>
                <w:rFonts w:ascii="Calibri" w:hAnsi="Calibri" w:cs="Calibri"/>
                <w:sz w:val="22"/>
                <w:szCs w:val="22"/>
              </w:rPr>
            </w:pPr>
            <w:r w:rsidRPr="00006FD4">
              <w:rPr>
                <w:rFonts w:ascii="Calibri" w:hAnsi="Calibri" w:cs="Calibri"/>
                <w:sz w:val="22"/>
                <w:szCs w:val="22"/>
              </w:rPr>
              <w:t>Must be an active Campaign within Polaris CRM system.</w:t>
            </w:r>
          </w:p>
        </w:tc>
      </w:tr>
      <w:tr w:rsidR="00F776A0" w:rsidRPr="00505347" w14:paraId="491A5889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20F17" w14:textId="4F806067" w:rsidR="00F776A0" w:rsidRPr="00006FD4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FE563F">
              <w:rPr>
                <w:rFonts w:ascii="Calibri" w:hAnsi="Calibri" w:cs="Calibri"/>
                <w:color w:val="000000"/>
                <w:sz w:val="22"/>
                <w:szCs w:val="22"/>
              </w:rPr>
              <w:t>CultureCode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19ADD0" w14:textId="7E11CF66" w:rsidR="00F776A0" w:rsidRPr="00006FD4" w:rsidRDefault="00F776A0" w:rsidP="00AA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CultureCode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0B19E7F" w14:textId="6E4EFBB8" w:rsidR="00F776A0" w:rsidRPr="00006FD4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Language code for the Lead – e.g. ‘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-US’ for English in the United States</w:t>
            </w:r>
          </w:p>
        </w:tc>
      </w:tr>
      <w:tr w:rsidR="00F776A0" w:rsidRPr="00505347" w14:paraId="69326037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8B217" w14:textId="2B08A8FA" w:rsidR="00F776A0" w:rsidRPr="00006FD4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/CSID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4EC75" w14:textId="10518356" w:rsidR="00F776A0" w:rsidRPr="00006FD4" w:rsidRDefault="00F776A0" w:rsidP="00AA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7A8FE59" w14:textId="31BFDEB8" w:rsidR="00F776A0" w:rsidRPr="00006FD4" w:rsidRDefault="0059587E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Polaris Internal Field.</w:t>
            </w:r>
          </w:p>
        </w:tc>
      </w:tr>
      <w:tr w:rsidR="00F776A0" w:rsidRPr="00505347" w14:paraId="73EBA382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41194" w14:textId="6D047F9A" w:rsidR="00F776A0" w:rsidRPr="00006FD4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/Customer/FirstName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932C10" w14:textId="77777777" w:rsidR="00F776A0" w:rsidRPr="00006FD4" w:rsidRDefault="00F776A0" w:rsidP="00AA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06FD4"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C89220A" w14:textId="2578138A" w:rsidR="00F776A0" w:rsidRPr="00006FD4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Lead’s first name</w:t>
            </w:r>
          </w:p>
        </w:tc>
      </w:tr>
      <w:tr w:rsidR="00F776A0" w:rsidRPr="00505347" w14:paraId="41D29D28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CB62D" w14:textId="33C05CE9" w:rsidR="00F776A0" w:rsidRPr="00006FD4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/Customer/La</w:t>
            </w: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stName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15B13D" w14:textId="77777777" w:rsidR="00F776A0" w:rsidRPr="00006FD4" w:rsidRDefault="00F776A0" w:rsidP="00AA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06FD4"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70ABBC8" w14:textId="5B80171B" w:rsidR="00F776A0" w:rsidRPr="00006FD4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Lead’s last name</w:t>
            </w:r>
          </w:p>
        </w:tc>
      </w:tr>
      <w:tr w:rsidR="00F776A0" w:rsidRPr="00505347" w14:paraId="74BCB0EB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768EFA" w14:textId="5DAEA4F0" w:rsidR="00F776A0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EmailSubscriptionStatus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5D67F6" w14:textId="77777777" w:rsidR="00F776A0" w:rsidRDefault="00F776A0" w:rsidP="00AA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EmailSubscription</w:t>
            </w:r>
            <w:proofErr w:type="spellEnd"/>
          </w:p>
          <w:p w14:paraId="6E57E53C" w14:textId="5480D44D" w:rsidR="00F776A0" w:rsidRPr="00006FD4" w:rsidRDefault="00F776A0" w:rsidP="00AA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40090B8" w14:textId="2EB9C210" w:rsidR="00F776A0" w:rsidRPr="00006FD4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Indicates whether the lead wants to receive marketing emails.</w:t>
            </w:r>
          </w:p>
        </w:tc>
      </w:tr>
      <w:tr w:rsidR="00F776A0" w:rsidRPr="00505347" w14:paraId="794A6107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9DB11" w14:textId="5CAEAB05" w:rsidR="00F776A0" w:rsidRPr="005C2F7D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/Customer/Email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5609EB" w14:textId="0832E0B6" w:rsidR="00F776A0" w:rsidRPr="00006FD4" w:rsidRDefault="00F776A0" w:rsidP="00AA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EF50840" w14:textId="79C757D9" w:rsidR="00F776A0" w:rsidRPr="00006FD4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Lead’s email address</w:t>
            </w:r>
          </w:p>
        </w:tc>
      </w:tr>
      <w:tr w:rsidR="00F776A0" w:rsidRPr="00505347" w14:paraId="0618FD3F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2E44C" w14:textId="12C7FDDC" w:rsidR="00F776A0" w:rsidRPr="005C2F7D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/AddressLine1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0D00AA" w14:textId="49FECEEF" w:rsidR="00F776A0" w:rsidRPr="00006FD4" w:rsidRDefault="00F776A0" w:rsidP="00AA038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F297FCF" w14:textId="2470A647" w:rsidR="00F776A0" w:rsidRPr="00006FD4" w:rsidRDefault="00F776A0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Lead’s address line 1</w:t>
            </w:r>
          </w:p>
        </w:tc>
      </w:tr>
      <w:tr w:rsidR="00F776A0" w:rsidRPr="00505347" w14:paraId="75DD0059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2B9D2" w14:textId="615F6902" w:rsidR="00F776A0" w:rsidRPr="005C2F7D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/AddressLine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CF8494" w14:textId="438939DB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6CDF281" w14:textId="3FC99E4E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Lead’s address line 2</w:t>
            </w:r>
          </w:p>
        </w:tc>
      </w:tr>
      <w:tr w:rsidR="00F776A0" w:rsidRPr="00505347" w14:paraId="7436F871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D59BD" w14:textId="5BFB499F" w:rsidR="00F776A0" w:rsidRPr="005C2F7D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/AddressLine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085A16" w14:textId="5DF9F3FC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CF027E3" w14:textId="06966FCE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Lead’s address line 3</w:t>
            </w:r>
          </w:p>
        </w:tc>
      </w:tr>
      <w:tr w:rsidR="00F776A0" w:rsidRPr="00505347" w14:paraId="2997E3D1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67B00C" w14:textId="33D2A94B" w:rsidR="00F776A0" w:rsidRPr="005C2F7D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CityName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D996A6" w14:textId="66EB0054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F429D43" w14:textId="70F18F83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Lead’s city</w:t>
            </w:r>
          </w:p>
        </w:tc>
      </w:tr>
      <w:tr w:rsidR="00F776A0" w:rsidRPr="00505347" w14:paraId="544E5768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4C0EB" w14:textId="3C5CE98B" w:rsidR="00F776A0" w:rsidRPr="005C2F7D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stomer/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StateOrProvince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79A9F4" w14:textId="0CBFAE45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F17EF90" w14:textId="3EAD6391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Lead’s State / Province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2 digit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abbreviation – e.g. ‘MN’</w:t>
            </w:r>
          </w:p>
        </w:tc>
      </w:tr>
      <w:tr w:rsidR="00F776A0" w:rsidRPr="00505347" w14:paraId="4B18B3AF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06C3F" w14:textId="7996A7C4" w:rsidR="00F776A0" w:rsidRPr="005C2F7D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PostalCode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957D4A" w14:textId="18BBCBC7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0D088B1" w14:textId="2260CE13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Lead’s Postal Code</w:t>
            </w:r>
          </w:p>
        </w:tc>
      </w:tr>
      <w:tr w:rsidR="00F776A0" w:rsidRPr="00505347" w14:paraId="09D8C9D8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157D1" w14:textId="785083DD" w:rsidR="00F776A0" w:rsidRPr="005C2F7D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CountryCode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62A4F0" w14:textId="328AFB1A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72D8F21" w14:textId="23A6F0CE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Lead’s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2 digit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Country Code – e.g. ‘US’</w:t>
            </w:r>
          </w:p>
        </w:tc>
      </w:tr>
      <w:tr w:rsidR="00F776A0" w:rsidRPr="00505347" w14:paraId="64B86E02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FB9E8" w14:textId="2F029A7C" w:rsidR="00F776A0" w:rsidRPr="005C2F7D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HasMotorcycleLicense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EBE8D9" w14:textId="344476E2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Boolean (‘true’/’false’)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6C02782" w14:textId="6AA9E2B0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Indicates if the Lead has a motorcycle license.  Lowercase ‘true’ or ‘false’</w:t>
            </w:r>
            <w:r w:rsidR="002D3592">
              <w:rPr>
                <w:rFonts w:ascii="Calibri" w:hAnsi="Calibri" w:cs="Calibri"/>
                <w:color w:val="000000"/>
                <w:sz w:val="22"/>
                <w:szCs w:val="22"/>
              </w:rPr>
              <w:t>, or &lt;blank&gt;</w:t>
            </w:r>
          </w:p>
        </w:tc>
      </w:tr>
      <w:tr w:rsidR="00F776A0" w:rsidRPr="00505347" w14:paraId="7A989DBB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B7B9D" w14:textId="2C74EC7E" w:rsidR="00F776A0" w:rsidRPr="001B1359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OwnAPolarisProduct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C22AD8" w14:textId="209CDB4F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Boolean (‘true’/’false’)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0132C56" w14:textId="6C23AECF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Indicates if the Lead owns a Polaris vehicle. Lowercase ‘true’ or ‘false’</w:t>
            </w:r>
            <w:r w:rsidR="002D3592">
              <w:rPr>
                <w:rFonts w:ascii="Calibri" w:hAnsi="Calibri" w:cs="Calibri"/>
                <w:color w:val="000000"/>
                <w:sz w:val="22"/>
                <w:szCs w:val="22"/>
              </w:rPr>
              <w:t>, or &lt;blank&gt;</w:t>
            </w:r>
          </w:p>
        </w:tc>
      </w:tr>
      <w:tr w:rsidR="00F776A0" w:rsidRPr="00505347" w14:paraId="6855DBE4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7C15A" w14:textId="30DCA86E" w:rsidR="00F776A0" w:rsidRPr="001B1359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OwnACompetitorsProduct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115E54" w14:textId="48665338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Boolean (‘true’/’false’)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9345961" w14:textId="4453E728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Indicates if the Lead owns a product of a Polaris competitor. Lowercase ‘true’ or ‘false’</w:t>
            </w:r>
            <w:r w:rsidR="002D3592">
              <w:rPr>
                <w:rFonts w:ascii="Calibri" w:hAnsi="Calibri" w:cs="Calibri"/>
                <w:color w:val="000000"/>
                <w:sz w:val="22"/>
                <w:szCs w:val="22"/>
              </w:rPr>
              <w:t>, or &lt;blank&gt;</w:t>
            </w:r>
          </w:p>
        </w:tc>
      </w:tr>
      <w:tr w:rsidR="00F776A0" w:rsidRPr="00505347" w14:paraId="160520C3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10A83" w14:textId="1FFC05E3" w:rsidR="00F776A0" w:rsidRPr="001B1359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PurchaseTimeFrame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18E689" w14:textId="77777777" w:rsidR="00F776A0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PurchaseTime</w:t>
            </w:r>
            <w:proofErr w:type="spellEnd"/>
          </w:p>
          <w:p w14:paraId="188D1843" w14:textId="0C1B0198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Frame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D7253C9" w14:textId="764EBB8E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Indicates when the Lead intends to make a purchase.</w:t>
            </w:r>
          </w:p>
        </w:tc>
      </w:tr>
      <w:tr w:rsidR="00F776A0" w:rsidRPr="00505347" w14:paraId="23E8D5A3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69212" w14:textId="5FE5A728" w:rsidR="00F776A0" w:rsidRPr="001B1359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PhoneNumber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/Type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EE6200" w14:textId="36091F90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PhoneType</w:t>
            </w:r>
            <w:proofErr w:type="spellEnd"/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64A1A89" w14:textId="07FB1987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Indicates what type of phone number is specified 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PhoneNumber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/Value</w:t>
            </w:r>
          </w:p>
        </w:tc>
      </w:tr>
      <w:tr w:rsidR="00F776A0" w:rsidRPr="00505347" w14:paraId="25E17F3D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8F240" w14:textId="5C23F8E8" w:rsidR="00F776A0" w:rsidRPr="001B1359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PhoneNumber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/Value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A256AB" w14:textId="5FE65521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17CA563" w14:textId="731B2301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10 digit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phone number</w:t>
            </w:r>
          </w:p>
        </w:tc>
      </w:tr>
      <w:tr w:rsidR="00F776A0" w:rsidRPr="00505347" w14:paraId="30F791D1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ADFDD" w14:textId="0DAE7E53" w:rsidR="00F776A0" w:rsidRPr="001B1359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DealerNumber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FACC98" w14:textId="3F6A1BB2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DCDF333" w14:textId="1AADF569" w:rsidR="00F776A0" w:rsidRPr="00006FD4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Polaris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definied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/specified Dealer Number, without leading spaces</w:t>
            </w:r>
          </w:p>
        </w:tc>
      </w:tr>
      <w:tr w:rsidR="00F776A0" w:rsidRPr="00505347" w14:paraId="2C668BAB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05167D" w14:textId="5338592B" w:rsidR="00F776A0" w:rsidRPr="001B1359" w:rsidRDefault="00F776A0" w:rsidP="005C2F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ActivityScheduleDate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3C9919" w14:textId="572DF30A" w:rsidR="00F776A0" w:rsidRPr="00006FD4" w:rsidRDefault="00F776A0" w:rsidP="005C2F7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(ISO 8601 with offset)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5BB20D5" w14:textId="779D3B9D" w:rsidR="00F776A0" w:rsidRDefault="005A5049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This field is only used for Test Ride Request.  It is NOT the date that the test ride occurred, it is the s</w:t>
            </w:r>
            <w:r w:rsidR="00356D0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uggested </w:t>
            </w:r>
            <w:r w:rsidR="00356D0F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d</w:t>
            </w:r>
            <w:r w:rsidR="00F776A0">
              <w:rPr>
                <w:rFonts w:ascii="Calibri" w:hAnsi="Calibri" w:cs="Calibri"/>
                <w:color w:val="000000"/>
                <w:sz w:val="22"/>
                <w:szCs w:val="22"/>
              </w:rPr>
              <w:t>ate</w:t>
            </w:r>
            <w:r w:rsidR="00356D0F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="00F776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time when the Lead would like to </w:t>
            </w:r>
            <w:r w:rsidR="00F776A0" w:rsidRPr="00356D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schedule</w:t>
            </w:r>
            <w:r w:rsidR="00F776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 test ride. </w:t>
            </w:r>
          </w:p>
          <w:p w14:paraId="734EAD98" w14:textId="1947F3D6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E.g. </w:t>
            </w:r>
            <w:r w:rsidRPr="0074718A">
              <w:rPr>
                <w:rFonts w:ascii="Calibri" w:hAnsi="Calibri" w:cs="Calibri"/>
                <w:color w:val="000000"/>
                <w:sz w:val="22"/>
                <w:szCs w:val="22"/>
              </w:rPr>
              <w:t>“2018-01-0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 w:rsidRPr="0074718A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Pr="0074718A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  <w:r w:rsidRPr="0074718A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  <w:r w:rsidRPr="0074718A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000000000</w:t>
            </w:r>
            <w:r w:rsidRPr="0074718A">
              <w:rPr>
                <w:rFonts w:ascii="Calibri" w:hAnsi="Calibri" w:cs="Calibri"/>
                <w:color w:val="000000"/>
                <w:sz w:val="22"/>
                <w:szCs w:val="22"/>
              </w:rPr>
              <w:t>-05:00”</w:t>
            </w:r>
          </w:p>
        </w:tc>
      </w:tr>
      <w:tr w:rsidR="00F776A0" w:rsidRPr="00505347" w14:paraId="3CDC1E65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DE5D8" w14:textId="20BF53EC" w:rsidR="00F776A0" w:rsidRPr="001B1359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ActivityResponseDate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C79392" w14:textId="7F8CC83F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(ISO 8601 with offset)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6EB030F" w14:textId="281D1699" w:rsidR="00F776A0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date time that the Lead was submitted. </w:t>
            </w:r>
            <w:r w:rsidR="00356D0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356D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Use this d</w:t>
            </w:r>
            <w:r w:rsidR="00356D0F" w:rsidRPr="00356D0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ate to indicate the date that the demo ride occurred</w:t>
            </w:r>
            <w:r w:rsidR="00356D0F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593AB91B" w14:textId="10E13F21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E.g. </w:t>
            </w:r>
            <w:r w:rsidRPr="0074718A">
              <w:rPr>
                <w:rFonts w:ascii="Calibri" w:hAnsi="Calibri" w:cs="Calibri"/>
                <w:color w:val="000000"/>
                <w:sz w:val="22"/>
                <w:szCs w:val="22"/>
              </w:rPr>
              <w:t>“2018-01-05T09:29:47.123456789-05:00”</w:t>
            </w:r>
          </w:p>
        </w:tc>
      </w:tr>
      <w:tr w:rsidR="00057AE3" w:rsidRPr="00505347" w14:paraId="4F3D7E35" w14:textId="77777777" w:rsidTr="0088707F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7741E" w14:textId="77777777" w:rsidR="00057AE3" w:rsidRPr="001B1359" w:rsidRDefault="00057AE3" w:rsidP="008870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BuildAndQuoteURL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6E62BE" w14:textId="77777777" w:rsidR="00057AE3" w:rsidRPr="00006FD4" w:rsidRDefault="00057AE3" w:rsidP="0088707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DCEBD36" w14:textId="77777777" w:rsidR="00057AE3" w:rsidRPr="00006FD4" w:rsidRDefault="00057AE3" w:rsidP="008870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Polaris Internal Field.</w:t>
            </w:r>
          </w:p>
        </w:tc>
      </w:tr>
      <w:tr w:rsidR="00F776A0" w:rsidRPr="00505347" w14:paraId="72CE1475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730BD" w14:textId="34933CA4" w:rsidR="00F776A0" w:rsidRPr="001B1359" w:rsidRDefault="00057AE3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BuildNumber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C56534" w14:textId="4419E2A1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909AA11" w14:textId="0767CB24" w:rsidR="00F776A0" w:rsidRPr="00006FD4" w:rsidRDefault="00057AE3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Verenia’s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Build Number for a Quote</w:t>
            </w:r>
          </w:p>
        </w:tc>
      </w:tr>
      <w:tr w:rsidR="00F776A0" w:rsidRPr="00505347" w14:paraId="6192B39F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697A1" w14:textId="18B21B51" w:rsidR="00F776A0" w:rsidRPr="001B1359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/Opportunity/Note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C3DA46" w14:textId="69003372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6E95C9D" w14:textId="189DBB02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Comments from the Lead.</w:t>
            </w:r>
          </w:p>
        </w:tc>
      </w:tr>
      <w:tr w:rsidR="00F776A0" w:rsidRPr="00505347" w14:paraId="5D8428D2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375B0" w14:textId="4996D89A" w:rsidR="00F776A0" w:rsidRPr="001B1359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TradeInDetails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VehicleType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96A8CC" w14:textId="29E0B38A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387D85D" w14:textId="41F93E75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Used for a “Trade-In” Lead:  Category of vehicle.  It is not validated.</w:t>
            </w:r>
          </w:p>
        </w:tc>
      </w:tr>
      <w:tr w:rsidR="00F776A0" w:rsidRPr="00505347" w14:paraId="5BA4A4FA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77987" w14:textId="0E5FA3B5" w:rsidR="00F776A0" w:rsidRPr="001B1359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TradeInDetails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/Year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9E06F5" w14:textId="22F7236D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21A07A9" w14:textId="440C75B9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Used for a “Trade-In” Lead:  4 digit year of the trade-in.  </w:t>
            </w:r>
          </w:p>
        </w:tc>
      </w:tr>
      <w:tr w:rsidR="00F776A0" w:rsidRPr="00505347" w14:paraId="07D83695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5C746" w14:textId="2E087267" w:rsidR="00F776A0" w:rsidRPr="001B1359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TradeInDetails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/Make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FA8D71" w14:textId="69C6C475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66EE872" w14:textId="5D9CD876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Used for a “Trade-In” Lead:  Description of the make.  It is not validated.</w:t>
            </w:r>
          </w:p>
        </w:tc>
      </w:tr>
      <w:tr w:rsidR="00F776A0" w:rsidRPr="00505347" w14:paraId="63FA5E42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5BFA3" w14:textId="2BADC91C" w:rsidR="00F776A0" w:rsidRPr="001B1359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TradeInDetails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/Model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45A448" w14:textId="205E6134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2578E49" w14:textId="0D958029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Used for a “Trade-In” Lead:  Description of the model.  It is not validated.</w:t>
            </w:r>
          </w:p>
        </w:tc>
      </w:tr>
      <w:tr w:rsidR="00F776A0" w:rsidRPr="00505347" w14:paraId="3D83EDB8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628DE" w14:textId="4A4681B2" w:rsidR="00F776A0" w:rsidRPr="001B1359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TradeInDetails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TradeInValue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EA9854" w14:textId="58D501AF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04260AE" w14:textId="1D594146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Used for a “Trade-In” Lead:  string description of the value of the trade-in.  e.g. “between $2000-$3000”  </w:t>
            </w:r>
          </w:p>
        </w:tc>
      </w:tr>
      <w:tr w:rsidR="00F776A0" w:rsidRPr="00505347" w14:paraId="41691060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B95DA" w14:textId="7594AE63" w:rsidR="00F776A0" w:rsidRPr="001B1359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/Opportunity/Products/Product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[x]</w:t>
            </w: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ProductNumber</w:t>
            </w:r>
            <w:proofErr w:type="spellEnd"/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20AB6E" w14:textId="762A0765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9905711" w14:textId="0B9A4A3C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Polaris model number</w:t>
            </w:r>
          </w:p>
        </w:tc>
      </w:tr>
      <w:tr w:rsidR="00F776A0" w:rsidRPr="00505347" w14:paraId="494ABFD2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E4DD7" w14:textId="4BC26FF6" w:rsidR="00F776A0" w:rsidRPr="001B1359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/Opportunity/Products/Product[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]/Quantity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2CF25F" w14:textId="623432B9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A9D22BF" w14:textId="4A227833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Used for a “Build and Quote” Lead:  Quantity (a number) of the products</w:t>
            </w:r>
          </w:p>
        </w:tc>
      </w:tr>
      <w:tr w:rsidR="00F776A0" w:rsidRPr="00505347" w14:paraId="2E2AD373" w14:textId="77777777" w:rsidTr="00F776A0">
        <w:trPr>
          <w:trHeight w:val="288"/>
        </w:trPr>
        <w:tc>
          <w:tcPr>
            <w:tcW w:w="229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B472F" w14:textId="2FE96D50" w:rsidR="00F776A0" w:rsidRPr="001B1359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/Opportunity/Products/Product[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]/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Price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B6A726" w14:textId="7F06FE47" w:rsidR="00F776A0" w:rsidRPr="00006FD4" w:rsidRDefault="00F776A0" w:rsidP="0074718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179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38C0866" w14:textId="76B02C36" w:rsidR="00F776A0" w:rsidRPr="00006FD4" w:rsidRDefault="00F776A0" w:rsidP="0074718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Used for a “Build and Quote” Lead:  Price of the product</w:t>
            </w:r>
          </w:p>
        </w:tc>
      </w:tr>
      <w:bookmarkEnd w:id="0"/>
    </w:tbl>
    <w:p w14:paraId="133011B2" w14:textId="77777777" w:rsidR="00BA5DFF" w:rsidRDefault="00BA5DFF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p w14:paraId="229F95F2" w14:textId="4AA2500B" w:rsidR="00F92476" w:rsidRDefault="00006FD4" w:rsidP="00006FD4">
      <w:pPr>
        <w:pStyle w:val="Heading3"/>
      </w:pPr>
      <w:r>
        <w:t>Data Types:</w:t>
      </w:r>
    </w:p>
    <w:p w14:paraId="0F7FFED1" w14:textId="586E37C8" w:rsidR="00006FD4" w:rsidRDefault="00006FD4" w:rsidP="00BA5DFF">
      <w:pPr>
        <w:pStyle w:val="BodyTextItalic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t xml:space="preserve">This section describes the values allowed for the specified data type. </w:t>
      </w:r>
    </w:p>
    <w:tbl>
      <w:tblPr>
        <w:tblW w:w="3481" w:type="pct"/>
        <w:tblLook w:val="04A0" w:firstRow="1" w:lastRow="0" w:firstColumn="1" w:lastColumn="0" w:noHBand="0" w:noVBand="1"/>
      </w:tblPr>
      <w:tblGrid>
        <w:gridCol w:w="2162"/>
        <w:gridCol w:w="4849"/>
      </w:tblGrid>
      <w:tr w:rsidR="00BA5DFF" w:rsidRPr="00505347" w14:paraId="3431FEB2" w14:textId="77777777" w:rsidTr="00F776A0">
        <w:trPr>
          <w:trHeight w:val="288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92D050"/>
            <w:hideMark/>
          </w:tcPr>
          <w:p w14:paraId="4495718D" w14:textId="4DF7EC13" w:rsidR="00BA5DFF" w:rsidRPr="00505347" w:rsidRDefault="00BA5DFF" w:rsidP="00AA038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LeadType</w:t>
            </w:r>
            <w:proofErr w:type="spellEnd"/>
          </w:p>
        </w:tc>
      </w:tr>
      <w:tr w:rsidR="00454F9E" w:rsidRPr="00624135" w14:paraId="40A065C7" w14:textId="77777777" w:rsidTr="00F776A0">
        <w:trPr>
          <w:trHeight w:val="332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E0BBD1" w14:textId="121989FE" w:rsidR="00454F9E" w:rsidRPr="00143304" w:rsidRDefault="00454F9E" w:rsidP="00AA0386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43304">
              <w:rPr>
                <w:rFonts w:ascii="Calibri" w:hAnsi="Calibri" w:cs="Calibri"/>
                <w:b/>
                <w:sz w:val="22"/>
                <w:szCs w:val="22"/>
              </w:rPr>
              <w:t>Value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6922B9F" w14:textId="2113F6EF" w:rsidR="00454F9E" w:rsidRPr="00143304" w:rsidRDefault="00454F9E" w:rsidP="00AA0386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43304">
              <w:rPr>
                <w:rFonts w:ascii="Calibri" w:hAnsi="Calibri" w:cs="Calibri"/>
                <w:b/>
                <w:sz w:val="22"/>
                <w:szCs w:val="22"/>
              </w:rPr>
              <w:t>Description</w:t>
            </w:r>
          </w:p>
        </w:tc>
      </w:tr>
      <w:tr w:rsidR="00BA5DFF" w:rsidRPr="00624135" w14:paraId="1E8A8084" w14:textId="77777777" w:rsidTr="00F776A0">
        <w:trPr>
          <w:trHeight w:val="332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4CFA6" w14:textId="4B4D03D7" w:rsidR="00BA5DFF" w:rsidRPr="00006FD4" w:rsidRDefault="00006FD4" w:rsidP="00AA0386">
            <w:pPr>
              <w:rPr>
                <w:rFonts w:ascii="Calibri" w:hAnsi="Calibri" w:cs="Calibri"/>
                <w:sz w:val="22"/>
                <w:szCs w:val="22"/>
              </w:rPr>
            </w:pPr>
            <w:r w:rsidRPr="00006FD4">
              <w:rPr>
                <w:rFonts w:ascii="Calibri" w:hAnsi="Calibri" w:cs="Calibri"/>
                <w:sz w:val="22"/>
                <w:szCs w:val="22"/>
              </w:rPr>
              <w:t>Consumer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BE22AA3" w14:textId="1FAF2E91" w:rsidR="00BA5DFF" w:rsidRPr="00006FD4" w:rsidRDefault="00006FD4" w:rsidP="00AA0386">
            <w:pPr>
              <w:rPr>
                <w:rFonts w:ascii="Calibri" w:hAnsi="Calibri" w:cs="Calibri"/>
                <w:sz w:val="22"/>
                <w:szCs w:val="22"/>
              </w:rPr>
            </w:pPr>
            <w:r w:rsidRPr="00006FD4">
              <w:rPr>
                <w:rFonts w:ascii="Calibri" w:hAnsi="Calibri" w:cs="Calibri"/>
                <w:sz w:val="22"/>
                <w:szCs w:val="22"/>
              </w:rPr>
              <w:t>Individual personal consumer.</w:t>
            </w:r>
          </w:p>
        </w:tc>
      </w:tr>
      <w:tr w:rsidR="00BA5DFF" w:rsidRPr="00505347" w14:paraId="510308C0" w14:textId="77777777" w:rsidTr="00F776A0">
        <w:trPr>
          <w:trHeight w:val="288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E3901" w14:textId="6A955CC0" w:rsidR="00BA5DFF" w:rsidRPr="00006FD4" w:rsidRDefault="00006FD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06FD4">
              <w:rPr>
                <w:rFonts w:ascii="Calibri" w:hAnsi="Calibri" w:cs="Calibri"/>
                <w:sz w:val="22"/>
                <w:szCs w:val="22"/>
              </w:rPr>
              <w:t>Business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2D5C8264" w14:textId="08666989" w:rsidR="00BA5DFF" w:rsidRPr="00006FD4" w:rsidRDefault="00006FD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Business consumer.</w:t>
            </w:r>
          </w:p>
        </w:tc>
      </w:tr>
      <w:tr w:rsidR="00BA5DFF" w:rsidRPr="00505347" w14:paraId="624F54BA" w14:textId="77777777" w:rsidTr="00F776A0">
        <w:trPr>
          <w:trHeight w:val="288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38018" w14:textId="57352E23" w:rsidR="00BA5DFF" w:rsidRPr="00006FD4" w:rsidRDefault="00006FD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Government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2084518" w14:textId="2697DB45" w:rsidR="00BA5DFF" w:rsidRPr="00006FD4" w:rsidRDefault="00006FD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Government agency consumer.</w:t>
            </w:r>
          </w:p>
        </w:tc>
      </w:tr>
    </w:tbl>
    <w:p w14:paraId="26FAB799" w14:textId="204EBA01" w:rsidR="00BA5DFF" w:rsidRDefault="00BA5DFF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tbl>
      <w:tblPr>
        <w:tblW w:w="3481" w:type="pct"/>
        <w:tblLook w:val="04A0" w:firstRow="1" w:lastRow="0" w:firstColumn="1" w:lastColumn="0" w:noHBand="0" w:noVBand="1"/>
      </w:tblPr>
      <w:tblGrid>
        <w:gridCol w:w="2162"/>
        <w:gridCol w:w="4849"/>
      </w:tblGrid>
      <w:tr w:rsidR="008D7901" w:rsidRPr="00505347" w14:paraId="68459489" w14:textId="77777777" w:rsidTr="00F776A0">
        <w:trPr>
          <w:trHeight w:val="288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92D050"/>
            <w:hideMark/>
          </w:tcPr>
          <w:p w14:paraId="7298BADD" w14:textId="55A85758" w:rsidR="008D7901" w:rsidRPr="00505347" w:rsidRDefault="008D7901" w:rsidP="004C6BC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CultureCode</w:t>
            </w:r>
          </w:p>
        </w:tc>
      </w:tr>
      <w:tr w:rsidR="008D7901" w:rsidRPr="00624135" w14:paraId="32CE4E31" w14:textId="77777777" w:rsidTr="00F776A0">
        <w:trPr>
          <w:trHeight w:val="332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604D78" w14:textId="77777777" w:rsidR="008D7901" w:rsidRPr="00143304" w:rsidRDefault="008D7901" w:rsidP="004C6BC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43304">
              <w:rPr>
                <w:rFonts w:ascii="Calibri" w:hAnsi="Calibri" w:cs="Calibri"/>
                <w:b/>
                <w:sz w:val="22"/>
                <w:szCs w:val="22"/>
              </w:rPr>
              <w:t>Value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988DE8C" w14:textId="77777777" w:rsidR="008D7901" w:rsidRPr="00143304" w:rsidRDefault="008D7901" w:rsidP="004C6BC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43304">
              <w:rPr>
                <w:rFonts w:ascii="Calibri" w:hAnsi="Calibri" w:cs="Calibri"/>
                <w:b/>
                <w:sz w:val="22"/>
                <w:szCs w:val="22"/>
              </w:rPr>
              <w:t>Description</w:t>
            </w:r>
          </w:p>
        </w:tc>
      </w:tr>
      <w:tr w:rsidR="008D7901" w:rsidRPr="00624135" w14:paraId="028860A8" w14:textId="77777777" w:rsidTr="00F776A0">
        <w:trPr>
          <w:trHeight w:val="332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9A8385" w14:textId="5B0A1E87" w:rsidR="008D7901" w:rsidRPr="00006FD4" w:rsidRDefault="002D2FD3" w:rsidP="004C6BCB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-US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5B4575D" w14:textId="13005FB9" w:rsidR="008D7901" w:rsidRPr="00006FD4" w:rsidRDefault="002D2FD3" w:rsidP="004C6B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English in the United States</w:t>
            </w:r>
          </w:p>
        </w:tc>
      </w:tr>
      <w:tr w:rsidR="008D7901" w:rsidRPr="00505347" w14:paraId="3287AEFC" w14:textId="77777777" w:rsidTr="00F776A0">
        <w:trPr>
          <w:trHeight w:val="288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0C6A7" w14:textId="6BF8BF6A" w:rsidR="008D7901" w:rsidRPr="00006FD4" w:rsidRDefault="002D2FD3" w:rsidP="004C6B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-CA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401C24B" w14:textId="0EE4CA11" w:rsidR="008D7901" w:rsidRPr="00006FD4" w:rsidRDefault="002D2FD3" w:rsidP="004C6B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English in Canada</w:t>
            </w:r>
          </w:p>
        </w:tc>
      </w:tr>
      <w:tr w:rsidR="008D7901" w:rsidRPr="00505347" w14:paraId="7D3F41EE" w14:textId="77777777" w:rsidTr="00F776A0">
        <w:trPr>
          <w:trHeight w:val="288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0B711" w14:textId="60E7E224" w:rsidR="008D7901" w:rsidRPr="00006FD4" w:rsidRDefault="002D2FD3" w:rsidP="004C6B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-CA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58BBF86" w14:textId="673E5099" w:rsidR="008D7901" w:rsidRPr="00006FD4" w:rsidRDefault="002D2FD3" w:rsidP="004C6BC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French in Canada</w:t>
            </w:r>
          </w:p>
        </w:tc>
      </w:tr>
    </w:tbl>
    <w:p w14:paraId="67D6EFAA" w14:textId="77777777" w:rsidR="008D7901" w:rsidRDefault="008D7901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tbl>
      <w:tblPr>
        <w:tblW w:w="3481" w:type="pct"/>
        <w:tblLook w:val="04A0" w:firstRow="1" w:lastRow="0" w:firstColumn="1" w:lastColumn="0" w:noHBand="0" w:noVBand="1"/>
      </w:tblPr>
      <w:tblGrid>
        <w:gridCol w:w="2162"/>
        <w:gridCol w:w="4849"/>
      </w:tblGrid>
      <w:tr w:rsidR="00954F42" w:rsidRPr="00505347" w14:paraId="2D3BC463" w14:textId="77777777" w:rsidTr="00F776A0">
        <w:trPr>
          <w:trHeight w:val="288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92D050"/>
            <w:hideMark/>
          </w:tcPr>
          <w:p w14:paraId="2A19721E" w14:textId="030BBED0" w:rsidR="00954F42" w:rsidRPr="00505347" w:rsidRDefault="00954F42" w:rsidP="00AA038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EmailSubscriptionStatus</w:t>
            </w:r>
            <w:proofErr w:type="spellEnd"/>
          </w:p>
        </w:tc>
      </w:tr>
      <w:tr w:rsidR="00454F9E" w:rsidRPr="00624135" w14:paraId="7CD52AC6" w14:textId="77777777" w:rsidTr="00F776A0">
        <w:trPr>
          <w:trHeight w:val="332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97CF48" w14:textId="7AF91974" w:rsidR="00454F9E" w:rsidRPr="00143304" w:rsidRDefault="00454F9E" w:rsidP="00454F9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43304">
              <w:rPr>
                <w:rFonts w:ascii="Calibri" w:hAnsi="Calibri" w:cs="Calibri"/>
                <w:b/>
                <w:sz w:val="22"/>
                <w:szCs w:val="22"/>
              </w:rPr>
              <w:t>Value</w:t>
            </w:r>
          </w:p>
        </w:tc>
        <w:tc>
          <w:tcPr>
            <w:tcW w:w="3458" w:type="pct"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5F7C1DE" w14:textId="41527BFD" w:rsidR="00454F9E" w:rsidRPr="00143304" w:rsidRDefault="00454F9E" w:rsidP="00454F9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43304">
              <w:rPr>
                <w:rFonts w:ascii="Calibri" w:hAnsi="Calibri" w:cs="Calibri"/>
                <w:b/>
                <w:sz w:val="22"/>
                <w:szCs w:val="22"/>
              </w:rPr>
              <w:t>Description</w:t>
            </w:r>
          </w:p>
        </w:tc>
      </w:tr>
      <w:tr w:rsidR="00454F9E" w:rsidRPr="00624135" w14:paraId="0ED195C1" w14:textId="77777777" w:rsidTr="00F776A0">
        <w:trPr>
          <w:trHeight w:val="332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E9DB7C" w14:textId="60873548" w:rsidR="00454F9E" w:rsidRPr="00006FD4" w:rsidRDefault="00454F9E" w:rsidP="00454F9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 Out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E9615DC" w14:textId="5F5D22D0" w:rsidR="00454F9E" w:rsidRPr="00006FD4" w:rsidRDefault="00454F9E" w:rsidP="00454F9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Don’t allow marketing emails.</w:t>
            </w:r>
          </w:p>
        </w:tc>
      </w:tr>
      <w:tr w:rsidR="00454F9E" w:rsidRPr="00505347" w14:paraId="5D68F3E1" w14:textId="77777777" w:rsidTr="00F776A0">
        <w:trPr>
          <w:trHeight w:val="288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D845" w14:textId="7F31C063" w:rsidR="00454F9E" w:rsidRPr="00006FD4" w:rsidRDefault="00454F9E" w:rsidP="00454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 In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2F789A9" w14:textId="38E7A81F" w:rsidR="00454F9E" w:rsidRPr="00006FD4" w:rsidRDefault="00454F9E" w:rsidP="00454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Allow marketing emails.</w:t>
            </w:r>
          </w:p>
        </w:tc>
      </w:tr>
    </w:tbl>
    <w:p w14:paraId="35E9EDB1" w14:textId="77777777" w:rsidR="00454F9E" w:rsidRDefault="00454F9E" w:rsidP="00454F9E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tbl>
      <w:tblPr>
        <w:tblW w:w="3481" w:type="pct"/>
        <w:tblLook w:val="04A0" w:firstRow="1" w:lastRow="0" w:firstColumn="1" w:lastColumn="0" w:noHBand="0" w:noVBand="1"/>
      </w:tblPr>
      <w:tblGrid>
        <w:gridCol w:w="2162"/>
        <w:gridCol w:w="4849"/>
      </w:tblGrid>
      <w:tr w:rsidR="00454F9E" w:rsidRPr="00505347" w14:paraId="2B2D584C" w14:textId="77777777" w:rsidTr="00F776A0">
        <w:trPr>
          <w:trHeight w:val="288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92D050"/>
            <w:hideMark/>
          </w:tcPr>
          <w:p w14:paraId="6A5071DF" w14:textId="506976BD" w:rsidR="00454F9E" w:rsidRPr="00505347" w:rsidRDefault="00454F9E" w:rsidP="00AA038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PurchaseTimeFrame</w:t>
            </w:r>
            <w:proofErr w:type="spellEnd"/>
          </w:p>
        </w:tc>
      </w:tr>
      <w:tr w:rsidR="00143304" w:rsidRPr="00624135" w14:paraId="33B4C0D2" w14:textId="77777777" w:rsidTr="00F776A0">
        <w:trPr>
          <w:trHeight w:val="332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9B2097" w14:textId="681A0AC9" w:rsidR="00143304" w:rsidRPr="00454F9E" w:rsidRDefault="00143304" w:rsidP="00143304">
            <w:pPr>
              <w:rPr>
                <w:rFonts w:ascii="Calibri" w:hAnsi="Calibri" w:cs="Calibri"/>
                <w:sz w:val="22"/>
                <w:szCs w:val="22"/>
              </w:rPr>
            </w:pPr>
            <w:r w:rsidRPr="00143304">
              <w:rPr>
                <w:rFonts w:ascii="Calibri" w:hAnsi="Calibri" w:cs="Calibri"/>
                <w:b/>
                <w:sz w:val="22"/>
                <w:szCs w:val="22"/>
              </w:rPr>
              <w:t>Value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E3E3644" w14:textId="4A1CB4A2" w:rsidR="00143304" w:rsidRPr="00006FD4" w:rsidRDefault="00143304" w:rsidP="00143304">
            <w:pPr>
              <w:rPr>
                <w:rFonts w:ascii="Calibri" w:hAnsi="Calibri" w:cs="Calibri"/>
                <w:sz w:val="22"/>
                <w:szCs w:val="22"/>
              </w:rPr>
            </w:pPr>
            <w:r w:rsidRPr="00143304">
              <w:rPr>
                <w:rFonts w:ascii="Calibri" w:hAnsi="Calibri" w:cs="Calibri"/>
                <w:b/>
                <w:sz w:val="22"/>
                <w:szCs w:val="22"/>
              </w:rPr>
              <w:t>Description</w:t>
            </w:r>
          </w:p>
        </w:tc>
      </w:tr>
      <w:tr w:rsidR="00143304" w:rsidRPr="00624135" w14:paraId="6053164B" w14:textId="77777777" w:rsidTr="00F776A0">
        <w:trPr>
          <w:trHeight w:val="332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11EC0" w14:textId="6D6234DD" w:rsidR="00143304" w:rsidRPr="00006FD4" w:rsidRDefault="00143304" w:rsidP="00143304">
            <w:pPr>
              <w:rPr>
                <w:rFonts w:ascii="Calibri" w:hAnsi="Calibri" w:cs="Calibri"/>
                <w:sz w:val="22"/>
                <w:szCs w:val="22"/>
              </w:rPr>
            </w:pPr>
            <w:r w:rsidRPr="00454F9E">
              <w:rPr>
                <w:rFonts w:ascii="Calibri" w:hAnsi="Calibri" w:cs="Calibri"/>
                <w:sz w:val="22"/>
                <w:szCs w:val="22"/>
              </w:rPr>
              <w:t>Less than 3 months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12555A3" w14:textId="6E975F6D" w:rsidR="00143304" w:rsidRPr="00006FD4" w:rsidRDefault="00143304" w:rsidP="0014330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Lead plans to purchase within 3 months</w:t>
            </w:r>
          </w:p>
        </w:tc>
      </w:tr>
      <w:tr w:rsidR="00143304" w:rsidRPr="00505347" w14:paraId="4CFBB3D1" w14:textId="77777777" w:rsidTr="00F776A0">
        <w:trPr>
          <w:trHeight w:val="288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8B3168" w14:textId="1EC2CAA8" w:rsidR="00143304" w:rsidRPr="00006FD4" w:rsidRDefault="00143304" w:rsidP="00143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54F9E">
              <w:rPr>
                <w:rFonts w:ascii="Calibri" w:hAnsi="Calibri" w:cs="Calibri"/>
                <w:color w:val="000000"/>
                <w:sz w:val="22"/>
                <w:szCs w:val="22"/>
              </w:rPr>
              <w:t>3-6 months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CF34DC7" w14:textId="59F3EB96" w:rsidR="00143304" w:rsidRPr="00006FD4" w:rsidRDefault="00143304" w:rsidP="00143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Lead plans to purchase between 3-6 months</w:t>
            </w:r>
          </w:p>
        </w:tc>
      </w:tr>
      <w:tr w:rsidR="00143304" w:rsidRPr="00505347" w14:paraId="7334CA06" w14:textId="77777777" w:rsidTr="00F776A0">
        <w:trPr>
          <w:trHeight w:val="288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A8BBEA" w14:textId="1B1308EB" w:rsidR="00143304" w:rsidRPr="00454F9E" w:rsidRDefault="00143304" w:rsidP="00143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54F9E">
              <w:rPr>
                <w:rFonts w:ascii="Calibri" w:hAnsi="Calibri" w:cs="Calibri"/>
                <w:color w:val="000000"/>
                <w:sz w:val="22"/>
                <w:szCs w:val="22"/>
              </w:rPr>
              <w:t>6-12 months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E3DC82B" w14:textId="1D0B44B8" w:rsidR="00143304" w:rsidRPr="00006FD4" w:rsidRDefault="00143304" w:rsidP="00143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Lead plans to purchase between 6-12 months</w:t>
            </w:r>
          </w:p>
        </w:tc>
      </w:tr>
      <w:tr w:rsidR="00143304" w:rsidRPr="00505347" w14:paraId="0D84771B" w14:textId="77777777" w:rsidTr="00F776A0">
        <w:trPr>
          <w:trHeight w:val="288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76AB65" w14:textId="23B72007" w:rsidR="00143304" w:rsidRPr="00454F9E" w:rsidRDefault="00143304" w:rsidP="00143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54F9E">
              <w:rPr>
                <w:rFonts w:ascii="Calibri" w:hAnsi="Calibri" w:cs="Calibri"/>
                <w:color w:val="000000"/>
                <w:sz w:val="22"/>
                <w:szCs w:val="22"/>
              </w:rPr>
              <w:t>Greater than a year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B99FCCF" w14:textId="26961494" w:rsidR="00143304" w:rsidRPr="00006FD4" w:rsidRDefault="00143304" w:rsidP="00143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 plans to purchase after 1 year</w:t>
            </w:r>
          </w:p>
        </w:tc>
      </w:tr>
      <w:tr w:rsidR="00143304" w:rsidRPr="00505347" w14:paraId="17477E44" w14:textId="77777777" w:rsidTr="00F776A0">
        <w:trPr>
          <w:trHeight w:val="288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130022" w14:textId="36D8A86F" w:rsidR="00143304" w:rsidRPr="00454F9E" w:rsidRDefault="00143304" w:rsidP="00143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54F9E">
              <w:rPr>
                <w:rFonts w:ascii="Calibri" w:hAnsi="Calibri" w:cs="Calibri"/>
                <w:color w:val="000000"/>
                <w:sz w:val="22"/>
                <w:szCs w:val="22"/>
              </w:rPr>
              <w:t>No definite plans</w:t>
            </w: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CF8FE7B" w14:textId="722E2183" w:rsidR="00143304" w:rsidRPr="00006FD4" w:rsidRDefault="00143304" w:rsidP="00143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Lead doesn’t have plans to purchase</w:t>
            </w:r>
          </w:p>
        </w:tc>
      </w:tr>
      <w:tr w:rsidR="00143304" w:rsidRPr="00505347" w14:paraId="3E6373C0" w14:textId="77777777" w:rsidTr="00F776A0">
        <w:trPr>
          <w:trHeight w:val="288"/>
        </w:trPr>
        <w:tc>
          <w:tcPr>
            <w:tcW w:w="15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BDE95A" w14:textId="77777777" w:rsidR="00143304" w:rsidRPr="00454F9E" w:rsidRDefault="00143304" w:rsidP="00143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45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BAE0786" w14:textId="08886B1B" w:rsidR="00143304" w:rsidRPr="00006FD4" w:rsidRDefault="00143304" w:rsidP="001433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</w:tr>
    </w:tbl>
    <w:p w14:paraId="5FBF1B55" w14:textId="1D976DF7" w:rsidR="00954F42" w:rsidRDefault="00954F42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tbl>
      <w:tblPr>
        <w:tblW w:w="3793" w:type="pct"/>
        <w:tblLook w:val="04A0" w:firstRow="1" w:lastRow="0" w:firstColumn="1" w:lastColumn="0" w:noHBand="0" w:noVBand="1"/>
      </w:tblPr>
      <w:tblGrid>
        <w:gridCol w:w="2162"/>
        <w:gridCol w:w="5477"/>
      </w:tblGrid>
      <w:tr w:rsidR="006B158D" w:rsidRPr="00505347" w14:paraId="13F5F7E8" w14:textId="77777777" w:rsidTr="00F776A0">
        <w:trPr>
          <w:trHeight w:val="288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92D050"/>
            <w:hideMark/>
          </w:tcPr>
          <w:p w14:paraId="72BE920D" w14:textId="362341B0" w:rsidR="006B158D" w:rsidRPr="00505347" w:rsidRDefault="006B158D" w:rsidP="00AA038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PhoneType</w:t>
            </w:r>
            <w:proofErr w:type="spellEnd"/>
          </w:p>
        </w:tc>
      </w:tr>
      <w:tr w:rsidR="006B158D" w:rsidRPr="00624135" w14:paraId="1DF256A5" w14:textId="77777777" w:rsidTr="00F776A0">
        <w:trPr>
          <w:trHeight w:val="332"/>
        </w:trPr>
        <w:tc>
          <w:tcPr>
            <w:tcW w:w="141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344A6F" w14:textId="77777777" w:rsidR="006B158D" w:rsidRPr="00143304" w:rsidRDefault="006B158D" w:rsidP="00AA0386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43304">
              <w:rPr>
                <w:rFonts w:ascii="Calibri" w:hAnsi="Calibri" w:cs="Calibri"/>
                <w:b/>
                <w:sz w:val="22"/>
                <w:szCs w:val="22"/>
              </w:rPr>
              <w:t>Value</w:t>
            </w:r>
          </w:p>
        </w:tc>
        <w:tc>
          <w:tcPr>
            <w:tcW w:w="358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7186549" w14:textId="77777777" w:rsidR="006B158D" w:rsidRPr="00143304" w:rsidRDefault="006B158D" w:rsidP="00AA0386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43304">
              <w:rPr>
                <w:rFonts w:ascii="Calibri" w:hAnsi="Calibri" w:cs="Calibri"/>
                <w:b/>
                <w:sz w:val="22"/>
                <w:szCs w:val="22"/>
              </w:rPr>
              <w:t>Description</w:t>
            </w:r>
          </w:p>
        </w:tc>
      </w:tr>
      <w:tr w:rsidR="006B158D" w:rsidRPr="00624135" w14:paraId="090C011F" w14:textId="77777777" w:rsidTr="00F776A0">
        <w:trPr>
          <w:trHeight w:val="260"/>
        </w:trPr>
        <w:tc>
          <w:tcPr>
            <w:tcW w:w="141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2C976" w14:textId="36286124" w:rsidR="006B158D" w:rsidRPr="00006FD4" w:rsidRDefault="006B158D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Home</w:t>
            </w:r>
          </w:p>
        </w:tc>
        <w:tc>
          <w:tcPr>
            <w:tcW w:w="358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127A5AF" w14:textId="20708F6A" w:rsidR="006B158D" w:rsidRPr="00006FD4" w:rsidRDefault="006B158D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phone number provided is a home phone number</w:t>
            </w:r>
          </w:p>
        </w:tc>
      </w:tr>
      <w:tr w:rsidR="006B158D" w:rsidRPr="00505347" w14:paraId="711C58BF" w14:textId="77777777" w:rsidTr="00F776A0">
        <w:trPr>
          <w:trHeight w:val="288"/>
        </w:trPr>
        <w:tc>
          <w:tcPr>
            <w:tcW w:w="141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3ADDF" w14:textId="5AF76E65" w:rsidR="006B158D" w:rsidRPr="00006FD4" w:rsidRDefault="006B158D" w:rsidP="006B15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358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88212E9" w14:textId="249A8CEA" w:rsidR="006B158D" w:rsidRPr="00006FD4" w:rsidRDefault="006B158D" w:rsidP="006B15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phone number provided is a mobile phone number</w:t>
            </w:r>
          </w:p>
        </w:tc>
      </w:tr>
      <w:tr w:rsidR="006B158D" w:rsidRPr="00505347" w14:paraId="6D196FAB" w14:textId="77777777" w:rsidTr="00F776A0">
        <w:trPr>
          <w:trHeight w:val="288"/>
        </w:trPr>
        <w:tc>
          <w:tcPr>
            <w:tcW w:w="141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58B00" w14:textId="28158E91" w:rsidR="006B158D" w:rsidRPr="00006FD4" w:rsidRDefault="006B158D" w:rsidP="006B15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Business</w:t>
            </w:r>
          </w:p>
        </w:tc>
        <w:tc>
          <w:tcPr>
            <w:tcW w:w="358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9326355" w14:textId="174F6EF3" w:rsidR="006B158D" w:rsidRPr="00006FD4" w:rsidRDefault="006B158D" w:rsidP="006B15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phone number provided is a business phone number</w:t>
            </w:r>
          </w:p>
        </w:tc>
      </w:tr>
      <w:tr w:rsidR="001E187A" w:rsidRPr="00505347" w14:paraId="02182E46" w14:textId="77777777" w:rsidTr="00F776A0">
        <w:trPr>
          <w:trHeight w:val="288"/>
        </w:trPr>
        <w:tc>
          <w:tcPr>
            <w:tcW w:w="141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A75AD" w14:textId="77777777" w:rsidR="001E187A" w:rsidRDefault="001E187A" w:rsidP="006B158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8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F412AE9" w14:textId="3D6630C4" w:rsidR="001E187A" w:rsidRDefault="001E187A" w:rsidP="006B158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 be blank.</w:t>
            </w:r>
          </w:p>
        </w:tc>
      </w:tr>
    </w:tbl>
    <w:p w14:paraId="346439A1" w14:textId="2B9EE837" w:rsidR="006B158D" w:rsidRDefault="006B158D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p w14:paraId="0A3F467F" w14:textId="142E9C63" w:rsidR="00630628" w:rsidRDefault="00630628" w:rsidP="00630628">
      <w:pPr>
        <w:pStyle w:val="Heading3"/>
      </w:pPr>
      <w:r>
        <w:t>Sample Request</w:t>
      </w:r>
      <w:r w:rsidR="001C50C0">
        <w:t>s</w:t>
      </w:r>
      <w:r>
        <w:t>:</w:t>
      </w:r>
    </w:p>
    <w:p w14:paraId="544F5539" w14:textId="73DCF700" w:rsidR="00630628" w:rsidRDefault="00A04B46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object w:dxaOrig="1513" w:dyaOrig="984" w14:anchorId="7EFCB5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>
            <v:imagedata r:id="rId11" o:title=""/>
          </v:shape>
          <o:OLEObject Type="Embed" ProgID="Package" ShapeID="_x0000_i1025" DrawAspect="Icon" ObjectID="_1839398067" r:id="rId12"/>
        </w:object>
      </w:r>
    </w:p>
    <w:p w14:paraId="251E94EF" w14:textId="2B339BF9" w:rsidR="00B173E3" w:rsidRDefault="00A91D3B" w:rsidP="00630628">
      <w:pPr>
        <w:pStyle w:val="Heading3"/>
      </w:pPr>
      <w:r>
        <w:object w:dxaOrig="1513" w:dyaOrig="984" w14:anchorId="75F35733">
          <v:shape id="_x0000_i1026" type="#_x0000_t75" style="width:75.75pt;height:49.5pt" o:ole="">
            <v:imagedata r:id="rId13" o:title=""/>
          </v:shape>
          <o:OLEObject Type="Embed" ProgID="Package" ShapeID="_x0000_i1026" DrawAspect="Icon" ObjectID="_1839398068" r:id="rId14"/>
        </w:object>
      </w:r>
    </w:p>
    <w:p w14:paraId="2DF5B38F" w14:textId="5B1DE672" w:rsidR="00630628" w:rsidRDefault="00630628" w:rsidP="00630628">
      <w:pPr>
        <w:pStyle w:val="Heading3"/>
      </w:pPr>
      <w:r>
        <w:t>XSD:</w:t>
      </w:r>
    </w:p>
    <w:p w14:paraId="703E78EE" w14:textId="193B51C5" w:rsidR="00630628" w:rsidRDefault="00D001F7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  <w:r>
        <w:rPr>
          <w:rFonts w:asciiTheme="minorHAnsi" w:hAnsiTheme="minorHAnsi"/>
          <w:i w:val="0"/>
          <w:sz w:val="22"/>
          <w:szCs w:val="22"/>
        </w:rPr>
        <w:object w:dxaOrig="1513" w:dyaOrig="984" w14:anchorId="13BCA67F">
          <v:shape id="_x0000_i1027" type="#_x0000_t75" style="width:75.75pt;height:49.5pt" o:ole="">
            <v:imagedata r:id="rId15" o:title=""/>
          </v:shape>
          <o:OLEObject Type="Embed" ProgID="Package" ShapeID="_x0000_i1027" DrawAspect="Icon" ObjectID="_1839398069" r:id="rId16"/>
        </w:object>
      </w:r>
    </w:p>
    <w:p w14:paraId="79AEE229" w14:textId="77777777" w:rsidR="00630628" w:rsidRDefault="00630628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tbl>
      <w:tblPr>
        <w:tblW w:w="10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99FF"/>
        <w:tblLook w:val="01E0" w:firstRow="1" w:lastRow="1" w:firstColumn="1" w:lastColumn="1" w:noHBand="0" w:noVBand="0"/>
      </w:tblPr>
      <w:tblGrid>
        <w:gridCol w:w="10386"/>
      </w:tblGrid>
      <w:tr w:rsidR="00EB3035" w:rsidRPr="005B231C" w14:paraId="34448AC6" w14:textId="77777777" w:rsidTr="00AA0386">
        <w:trPr>
          <w:trHeight w:val="321"/>
        </w:trPr>
        <w:tc>
          <w:tcPr>
            <w:tcW w:w="10386" w:type="dxa"/>
            <w:shd w:val="clear" w:color="auto" w:fill="00B0F0"/>
          </w:tcPr>
          <w:p w14:paraId="26D0D33D" w14:textId="65AF28AD" w:rsidR="00EB3035" w:rsidRPr="0061672A" w:rsidRDefault="00EB3035" w:rsidP="00AA0386">
            <w:pPr>
              <w:pStyle w:val="Heading1"/>
            </w:pPr>
            <w:r>
              <w:t>Validation Rules</w:t>
            </w:r>
          </w:p>
        </w:tc>
      </w:tr>
    </w:tbl>
    <w:p w14:paraId="5D3A7572" w14:textId="1B04EBA5" w:rsidR="001B1359" w:rsidRDefault="001B1359" w:rsidP="001B1359">
      <w:pPr>
        <w:pStyle w:val="Heading1"/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05"/>
        <w:gridCol w:w="3894"/>
        <w:gridCol w:w="1761"/>
      </w:tblGrid>
      <w:tr w:rsidR="00210084" w:rsidRPr="00505347" w14:paraId="48DCCFD5" w14:textId="2A4B7D4C" w:rsidTr="00057AE3">
        <w:trPr>
          <w:trHeight w:val="288"/>
        </w:trPr>
        <w:tc>
          <w:tcPr>
            <w:tcW w:w="218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D6F6FC" w14:textId="77777777" w:rsidR="00210084" w:rsidRPr="00505347" w:rsidRDefault="00210084" w:rsidP="00AA038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Element</w:t>
            </w:r>
          </w:p>
        </w:tc>
        <w:tc>
          <w:tcPr>
            <w:tcW w:w="1935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hideMark/>
          </w:tcPr>
          <w:p w14:paraId="14DBA1D9" w14:textId="42210242" w:rsidR="00210084" w:rsidRPr="00505347" w:rsidRDefault="00210084" w:rsidP="00AA038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Rule</w:t>
            </w:r>
          </w:p>
        </w:tc>
        <w:tc>
          <w:tcPr>
            <w:tcW w:w="875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D129DC2" w14:textId="127DF500" w:rsidR="00210084" w:rsidRDefault="00210084" w:rsidP="00AA038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Max length</w:t>
            </w:r>
          </w:p>
        </w:tc>
      </w:tr>
      <w:tr w:rsidR="00210084" w:rsidRPr="00624135" w14:paraId="4EF05805" w14:textId="3E3AEA74" w:rsidTr="00057AE3">
        <w:trPr>
          <w:trHeight w:val="377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DFB97" w14:textId="77777777" w:rsidR="00210084" w:rsidRPr="00006FD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 w:rsidRPr="00006FD4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006FD4">
              <w:rPr>
                <w:rFonts w:ascii="Calibri" w:hAnsi="Calibri" w:cs="Calibri"/>
                <w:sz w:val="22"/>
                <w:szCs w:val="22"/>
              </w:rPr>
              <w:t>LeadType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D40EDD1" w14:textId="3B24D7A9" w:rsidR="00210084" w:rsidRPr="00006FD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Must be one of the </w:t>
            </w:r>
            <w:proofErr w:type="spellStart"/>
            <w:r w:rsidRPr="008C46E6">
              <w:rPr>
                <w:rFonts w:ascii="Calibri" w:hAnsi="Calibri" w:cs="Calibri"/>
                <w:i/>
                <w:sz w:val="22"/>
                <w:szCs w:val="22"/>
              </w:rPr>
              <w:t>LeadType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datatype values from above.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54128D9" w14:textId="6E476022" w:rsidR="0021008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10084" w:rsidRPr="00624135" w14:paraId="70B98D31" w14:textId="5FC8FC53" w:rsidTr="00057AE3">
        <w:trPr>
          <w:trHeight w:val="36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DA3A3" w14:textId="77777777" w:rsidR="00210084" w:rsidRPr="00006FD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/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BusinessName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0254449" w14:textId="47C589AC" w:rsidR="00210084" w:rsidRPr="00006FD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Can be blank if </w:t>
            </w:r>
            <w:proofErr w:type="spellStart"/>
            <w:r w:rsidRPr="00164BBD">
              <w:rPr>
                <w:rFonts w:ascii="Calibri" w:hAnsi="Calibri" w:cs="Calibri"/>
                <w:i/>
                <w:sz w:val="22"/>
                <w:szCs w:val="22"/>
              </w:rPr>
              <w:t>LeadType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is not set to “Business” / Must be populated if </w:t>
            </w:r>
            <w:proofErr w:type="spellStart"/>
            <w:r w:rsidRPr="00164BBD">
              <w:rPr>
                <w:rFonts w:ascii="Calibri" w:hAnsi="Calibri" w:cs="Calibri"/>
                <w:i/>
                <w:sz w:val="22"/>
                <w:szCs w:val="22"/>
              </w:rPr>
              <w:t>LeadType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=Business.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C84E0C8" w14:textId="0EC504AF" w:rsidR="0021008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210084" w:rsidRPr="00624135" w14:paraId="2F813FBA" w14:textId="50B03052" w:rsidTr="00057AE3">
        <w:trPr>
          <w:trHeight w:val="602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877D" w14:textId="77777777" w:rsidR="00210084" w:rsidRPr="00006FD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Pr="00006FD4">
              <w:rPr>
                <w:rFonts w:ascii="Calibri" w:hAnsi="Calibri" w:cs="Calibri"/>
                <w:sz w:val="22"/>
                <w:szCs w:val="22"/>
              </w:rPr>
              <w:t>CampaignKey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03820EDF" w14:textId="3A54ABA8" w:rsidR="00210084" w:rsidRPr="00006FD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 w:rsidRPr="00006FD4">
              <w:rPr>
                <w:rFonts w:ascii="Calibri" w:hAnsi="Calibri" w:cs="Calibri"/>
                <w:sz w:val="22"/>
                <w:szCs w:val="22"/>
              </w:rPr>
              <w:t>Must be an active Campaign within Polaris CRM system.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23AA790" w14:textId="0298E344" w:rsidR="00210084" w:rsidRPr="00006FD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</w:tr>
      <w:tr w:rsidR="00210084" w:rsidRPr="00505347" w14:paraId="10668CB2" w14:textId="6F3AF6C2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69DB0" w14:textId="77777777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FE563F">
              <w:rPr>
                <w:rFonts w:ascii="Calibri" w:hAnsi="Calibri" w:cs="Calibri"/>
                <w:color w:val="000000"/>
                <w:sz w:val="22"/>
                <w:szCs w:val="22"/>
              </w:rPr>
              <w:t>CultureCode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D4CA519" w14:textId="6E7FC7F6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Must be one of the </w:t>
            </w:r>
            <w:r w:rsidRPr="00350859">
              <w:rPr>
                <w:rFonts w:ascii="Calibri" w:hAnsi="Calibri" w:cs="Calibri"/>
                <w:i/>
                <w:sz w:val="22"/>
                <w:szCs w:val="22"/>
              </w:rPr>
              <w:t>CultureCode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datatype values from above.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4195A33" w14:textId="75BE6A4E" w:rsidR="0021008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10084" w:rsidRPr="00505347" w14:paraId="7AC2A006" w14:textId="1BA63BC2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04F9F" w14:textId="77777777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/CSID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E47FD07" w14:textId="4FAD73FE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  Polaris Internal Field.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34F4429" w14:textId="5FFEB37B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210084" w:rsidRPr="00505347" w14:paraId="34C71E02" w14:textId="22F6CC10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20603" w14:textId="77777777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/Customer/FirstName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07892E6F" w14:textId="3AB45FF1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Must contain at least 1 character.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0FF3C41" w14:textId="63E95380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210084" w:rsidRPr="00505347" w14:paraId="31B3F00E" w14:textId="0AB77D88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709B8" w14:textId="77777777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/Customer/La</w:t>
            </w: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stName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F60DABA" w14:textId="69752534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Must contain at least 2 characters.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C577DE2" w14:textId="591983F3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210084" w:rsidRPr="00505347" w14:paraId="34F03569" w14:textId="038518C7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D24CC" w14:textId="77777777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EmailSubscriptionStatus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C82E74D" w14:textId="15A11705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Must be one of the </w:t>
            </w:r>
            <w:proofErr w:type="spellStart"/>
            <w:r>
              <w:rPr>
                <w:rFonts w:ascii="Calibri" w:hAnsi="Calibri" w:cs="Calibri"/>
                <w:i/>
                <w:sz w:val="22"/>
                <w:szCs w:val="22"/>
              </w:rPr>
              <w:t>EmailSubscriptionStatus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datatype values from above.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4143D52" w14:textId="3CFCA1CC" w:rsidR="00210084" w:rsidRDefault="00210084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10084" w:rsidRPr="00505347" w14:paraId="3837E637" w14:textId="37814104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DDF13" w14:textId="77777777" w:rsidR="00210084" w:rsidRPr="005C2F7D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/Customer/Email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3ACD4F6" w14:textId="68E322C1" w:rsidR="00210084" w:rsidRDefault="00210084" w:rsidP="009E6D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Can be blank, but then either AddressLine1 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PhoneNumber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Value are required.</w:t>
            </w:r>
          </w:p>
          <w:p w14:paraId="7689089E" w14:textId="77777777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0342E42B" w14:textId="17BE31CB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Regex validation:  </w:t>
            </w:r>
            <w:r>
              <w:rPr>
                <w:rFonts w:ascii="Consolas" w:hAnsi="Consolas" w:cs="Consolas"/>
                <w:color w:val="000000"/>
                <w:szCs w:val="20"/>
                <w:highlight w:val="white"/>
              </w:rPr>
              <w:t>(^$)|(^[a-zA-Z0-9_.+-]+@[a-zA-Z0-9-]+\.[a-zA-Z0-9-.]+$)?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4A80234" w14:textId="29116403" w:rsidR="00210084" w:rsidRDefault="00210084" w:rsidP="009E6D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210084" w:rsidRPr="00505347" w14:paraId="5BF43EF9" w14:textId="6C69773B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87A658" w14:textId="77777777" w:rsidR="00210084" w:rsidRPr="005C2F7D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/AddressLine1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D7629ED" w14:textId="174943ED" w:rsidR="00210084" w:rsidRDefault="00210084" w:rsidP="001E1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Can be blank, but then either Email 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PhoneNumber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Value are required.</w:t>
            </w:r>
          </w:p>
          <w:p w14:paraId="4AFCB68E" w14:textId="77777777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50FF378" w14:textId="6FAB4AB8" w:rsidR="00210084" w:rsidRDefault="00210084" w:rsidP="001E1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</w:t>
            </w:r>
          </w:p>
        </w:tc>
      </w:tr>
      <w:tr w:rsidR="00210084" w:rsidRPr="00505347" w14:paraId="73BF2779" w14:textId="6FFBFEC2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0CB0C" w14:textId="77777777" w:rsidR="00210084" w:rsidRPr="005C2F7D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/AddressLine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C9BE579" w14:textId="4A04AF25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1695336" w14:textId="7D0C9CBB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</w:t>
            </w:r>
          </w:p>
        </w:tc>
      </w:tr>
      <w:tr w:rsidR="00210084" w:rsidRPr="00505347" w14:paraId="17D5FFB6" w14:textId="30AA067A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A48F8" w14:textId="77777777" w:rsidR="00210084" w:rsidRPr="005C2F7D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/AddressLine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198A3F0" w14:textId="55459BEB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5C73138" w14:textId="78EC8B82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</w:t>
            </w:r>
          </w:p>
        </w:tc>
      </w:tr>
      <w:tr w:rsidR="00210084" w:rsidRPr="00505347" w14:paraId="73D184DE" w14:textId="45B7DBFA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FB493" w14:textId="77777777" w:rsidR="00210084" w:rsidRPr="005C2F7D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CityName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FEE4B73" w14:textId="174B96C6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97EED39" w14:textId="4A2AFA33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</w:tr>
      <w:tr w:rsidR="00210084" w:rsidRPr="00505347" w14:paraId="1CE28A57" w14:textId="555F70A8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32FDC" w14:textId="77777777" w:rsidR="00210084" w:rsidRPr="005C2F7D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stomer/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StateOrProvince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8367991" w14:textId="6EFFAD4D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971CBC6" w14:textId="2714D213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210084" w:rsidRPr="00505347" w14:paraId="102F142F" w14:textId="2DA3569A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1FD34" w14:textId="77777777" w:rsidR="00210084" w:rsidRPr="005C2F7D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PostalCode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603F085" w14:textId="364E7798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Validated against Google API as a valid postal code for the specified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CountryCode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87A2FB2" w14:textId="77777777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 for US postal code.</w:t>
            </w:r>
          </w:p>
          <w:p w14:paraId="6E3E2C75" w14:textId="70D281FB" w:rsidR="008D3D37" w:rsidRDefault="008D3D37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 for CA postal code.</w:t>
            </w:r>
          </w:p>
        </w:tc>
      </w:tr>
      <w:tr w:rsidR="00210084" w:rsidRPr="00505347" w14:paraId="764BA86A" w14:textId="623C6E87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5F7E8" w14:textId="77777777" w:rsidR="00210084" w:rsidRPr="005C2F7D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PostalAddress</w:t>
            </w:r>
            <w:proofErr w:type="spellEnd"/>
            <w:r w:rsidRPr="005C2F7D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CountryCode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7CBF390" w14:textId="0427D7F7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only contain “US” or “CA” for United States and Canada.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3690BC8" w14:textId="0C3E2377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210084" w:rsidRPr="00505347" w14:paraId="64437693" w14:textId="2FF5D039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8D7D4" w14:textId="77777777" w:rsidR="00210084" w:rsidRPr="005C2F7D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HasMotorcycleLicense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66177F4" w14:textId="5C48D71C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blank, otherwise ‘true’ or ‘false’.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441E903" w14:textId="57E7BE11" w:rsidR="00210084" w:rsidRDefault="008D3D37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210084" w:rsidRPr="00505347" w14:paraId="080CE073" w14:textId="6F94C472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8C251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OwnAPolarisProduct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2B4401F" w14:textId="51865400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blank, otherwise ‘true’ or ‘false’.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94137A2" w14:textId="5A93B8AE" w:rsidR="00210084" w:rsidRDefault="008D3D37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210084" w:rsidRPr="00505347" w14:paraId="617B1938" w14:textId="16002330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B4091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OwnACompetitorsProduct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97BE7DF" w14:textId="399508C3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blank, otherwise ‘true’ or ‘false’.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E529A0B" w14:textId="4468A078" w:rsidR="00210084" w:rsidRDefault="008D3D37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210084" w:rsidRPr="00505347" w14:paraId="0B146C15" w14:textId="61EC54E9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376EC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PurchaseTimeFrame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CA9043D" w14:textId="54A58F70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Must be one of the </w:t>
            </w:r>
            <w:proofErr w:type="spellStart"/>
            <w:r>
              <w:rPr>
                <w:rFonts w:ascii="Calibri" w:hAnsi="Calibri" w:cs="Calibri"/>
                <w:i/>
                <w:sz w:val="22"/>
                <w:szCs w:val="22"/>
              </w:rPr>
              <w:t>PurchaseTimeFrame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datatype values from above.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2826255" w14:textId="7A02DB2A" w:rsidR="00210084" w:rsidRDefault="008D3D37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10084" w:rsidRPr="00505347" w14:paraId="4772D965" w14:textId="1F03421B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8325E4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PhoneNumber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/Type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A40EA8D" w14:textId="029B6C68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Must be one of the </w:t>
            </w:r>
            <w:proofErr w:type="spellStart"/>
            <w:r>
              <w:rPr>
                <w:rFonts w:ascii="Calibri" w:hAnsi="Calibri" w:cs="Calibri"/>
                <w:i/>
                <w:sz w:val="22"/>
                <w:szCs w:val="22"/>
              </w:rPr>
              <w:t>PhoneType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datatype values from above.  Must be blank if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PhoneNumber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Value is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B0BB683" w14:textId="634BEF95" w:rsidR="00210084" w:rsidRDefault="008D3D37" w:rsidP="00AA038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</w:tr>
      <w:tr w:rsidR="00210084" w:rsidRPr="00505347" w14:paraId="67639559" w14:textId="6B659BF9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ADE0C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/Customer/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PhoneNumber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/Value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74E3643" w14:textId="77777777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blank, but then either Email or AddressLine1 are required.</w:t>
            </w:r>
          </w:p>
          <w:p w14:paraId="2C03DDB9" w14:textId="77777777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Value must be 10 digits, no dashes 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parens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 </w:t>
            </w:r>
          </w:p>
          <w:p w14:paraId="0FF5E51F" w14:textId="2651D277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Regex:  </w:t>
            </w:r>
            <w:r>
              <w:rPr>
                <w:rFonts w:ascii="Consolas" w:hAnsi="Consolas" w:cs="Consolas"/>
                <w:color w:val="000000"/>
                <w:szCs w:val="20"/>
                <w:highlight w:val="white"/>
              </w:rPr>
              <w:t>(^$|\d{10}$|^\d{10}([</w:t>
            </w:r>
            <w:proofErr w:type="spellStart"/>
            <w:r>
              <w:rPr>
                <w:rFonts w:ascii="Consolas" w:hAnsi="Consolas" w:cs="Consolas"/>
                <w:color w:val="000000"/>
                <w:szCs w:val="20"/>
                <w:highlight w:val="white"/>
              </w:rPr>
              <w:t>x,X</w:t>
            </w:r>
            <w:proofErr w:type="spellEnd"/>
            <w:r>
              <w:rPr>
                <w:rFonts w:ascii="Consolas" w:hAnsi="Consolas" w:cs="Consolas"/>
                <w:color w:val="000000"/>
                <w:szCs w:val="20"/>
                <w:highlight w:val="white"/>
              </w:rPr>
              <w:t>]|[</w:t>
            </w:r>
            <w:proofErr w:type="spellStart"/>
            <w:r>
              <w:rPr>
                <w:rFonts w:ascii="Consolas" w:hAnsi="Consolas" w:cs="Consolas"/>
                <w:color w:val="000000"/>
                <w:szCs w:val="20"/>
                <w:highlight w:val="white"/>
              </w:rPr>
              <w:t>e,E</w:t>
            </w:r>
            <w:proofErr w:type="spellEnd"/>
            <w:r>
              <w:rPr>
                <w:rFonts w:ascii="Consolas" w:hAnsi="Consolas" w:cs="Consolas"/>
                <w:color w:val="000000"/>
                <w:szCs w:val="20"/>
                <w:highlight w:val="white"/>
              </w:rPr>
              <w:t>][</w:t>
            </w:r>
            <w:proofErr w:type="spellStart"/>
            <w:r>
              <w:rPr>
                <w:rFonts w:ascii="Consolas" w:hAnsi="Consolas" w:cs="Consolas"/>
                <w:color w:val="000000"/>
                <w:szCs w:val="20"/>
                <w:highlight w:val="white"/>
              </w:rPr>
              <w:t>x,X</w:t>
            </w:r>
            <w:proofErr w:type="spellEnd"/>
            <w:r>
              <w:rPr>
                <w:rFonts w:ascii="Consolas" w:hAnsi="Consolas" w:cs="Consolas"/>
                <w:color w:val="000000"/>
                <w:szCs w:val="20"/>
                <w:highlight w:val="white"/>
              </w:rPr>
              <w:t>])\d{1,5}$)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41D9E3D" w14:textId="57FB27B2" w:rsidR="00210084" w:rsidRDefault="008D3D37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210084" w:rsidRPr="00505347" w14:paraId="1F09C77B" w14:textId="6F4C4A85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57549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DealerNumber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6853331" w14:textId="7341BF96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 leading ‘0’.  Validated against Polaris CRM system as a valid dealer.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CD3D1A4" w14:textId="434BBF32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210084" w:rsidRPr="00505347" w14:paraId="55A4CBC3" w14:textId="451E6E33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66F1B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ActivityScheduleDate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336CF25" w14:textId="77777777" w:rsidR="00210084" w:rsidRDefault="00210084" w:rsidP="007864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Can be blank.  If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populated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then it must be ISO 8601 with offset datetime format.  </w:t>
            </w:r>
          </w:p>
          <w:p w14:paraId="40108AAC" w14:textId="28B5A40C" w:rsidR="00210084" w:rsidRPr="00006FD4" w:rsidRDefault="00210084" w:rsidP="007864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i.e. </w:t>
            </w:r>
            <w:proofErr w:type="spellStart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YYYY-MM-DDThh:mm:ss</w:t>
            </w:r>
            <w:proofErr w:type="spellEnd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[.</w:t>
            </w:r>
            <w:proofErr w:type="spellStart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nnnnnnn</w:t>
            </w:r>
            <w:proofErr w:type="spellEnd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][{+|-}</w:t>
            </w:r>
            <w:proofErr w:type="spellStart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hh:mm</w:t>
            </w:r>
            <w:proofErr w:type="spellEnd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]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B766A67" w14:textId="58D4F139" w:rsidR="00210084" w:rsidRDefault="008D3D37" w:rsidP="007864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210084" w:rsidRPr="00505347" w14:paraId="6F57BE0E" w14:textId="48DCBD05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29EB88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ActivityResponseDate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9B88AF5" w14:textId="77777777" w:rsidR="0021008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Valid ISO 8601 with offset datetime format.  </w:t>
            </w:r>
          </w:p>
          <w:p w14:paraId="551059F4" w14:textId="57502C18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i.e. </w:t>
            </w:r>
            <w:proofErr w:type="spellStart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YYYY-MM-DDThh:mm:ss</w:t>
            </w:r>
            <w:proofErr w:type="spellEnd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[.</w:t>
            </w:r>
            <w:proofErr w:type="spellStart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nnnnnnn</w:t>
            </w:r>
            <w:proofErr w:type="spellEnd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][{+|-}</w:t>
            </w:r>
            <w:proofErr w:type="spellStart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hh:mm</w:t>
            </w:r>
            <w:proofErr w:type="spellEnd"/>
            <w:r w:rsidRPr="007864F9">
              <w:rPr>
                <w:rFonts w:ascii="Calibri" w:hAnsi="Calibri" w:cs="Calibri"/>
                <w:color w:val="000000"/>
                <w:sz w:val="22"/>
                <w:szCs w:val="22"/>
              </w:rPr>
              <w:t>]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74C4D38" w14:textId="6A93F02D" w:rsidR="00210084" w:rsidRDefault="008D3D37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057AE3" w:rsidRPr="00505347" w14:paraId="26DD5738" w14:textId="77777777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E3261" w14:textId="77777777" w:rsidR="00057AE3" w:rsidRPr="001B1359" w:rsidRDefault="00057AE3" w:rsidP="008870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BuildAndQuoteURL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6AF9C5C" w14:textId="77777777" w:rsidR="00057AE3" w:rsidRPr="00006FD4" w:rsidRDefault="00057AE3" w:rsidP="008870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  Polaris Internal Field.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A0E6FA1" w14:textId="77777777" w:rsidR="00057AE3" w:rsidRDefault="00057AE3" w:rsidP="008870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210084" w:rsidRPr="00505347" w14:paraId="6685E6DB" w14:textId="253B4678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305D1" w14:textId="0EF0659E" w:rsidR="00210084" w:rsidRPr="001B1359" w:rsidRDefault="00057AE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BuildNumber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A388CFE" w14:textId="2D44F256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</w:t>
            </w:r>
            <w:r w:rsidR="00057AE3">
              <w:rPr>
                <w:rFonts w:ascii="Calibri" w:hAnsi="Calibri" w:cs="Calibri"/>
                <w:color w:val="000000"/>
                <w:sz w:val="22"/>
                <w:szCs w:val="22"/>
              </w:rPr>
              <w:t>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E0B3D5C" w14:textId="3317D934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210084" w:rsidRPr="00505347" w14:paraId="1FF7DFF8" w14:textId="403DF579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63FB1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/Opportunity/Note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0F05BA1" w14:textId="79E0727D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3FEF0F6" w14:textId="29E4401A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</w:tr>
      <w:tr w:rsidR="00210084" w:rsidRPr="00505347" w14:paraId="65AEAA9A" w14:textId="066EC438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57F495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TradeInDetails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VehicleType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E7CD2C6" w14:textId="2AEB13B0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26A4A52" w14:textId="404255DF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210084" w:rsidRPr="00505347" w14:paraId="45D4A2A0" w14:textId="22B20B8D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D3CA61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TradeInDetails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/Year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525CA73" w14:textId="22F92706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371D8F2" w14:textId="7479CBB7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210084" w:rsidRPr="00505347" w14:paraId="523595F1" w14:textId="619C82A5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FAFEA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TradeInDetails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/Make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199BEB3" w14:textId="3201ED4F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C4CDFC3" w14:textId="38539D45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210084" w:rsidRPr="00505347" w14:paraId="1D671C89" w14:textId="3C31244A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6323D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TradeInDetails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/Model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560CB60" w14:textId="1C2A8D1D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44A0CAA" w14:textId="3C0198F6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210084" w:rsidRPr="00505347" w14:paraId="2986BD5A" w14:textId="67D4B12B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E7496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TradeInDetails</w:t>
            </w:r>
            <w:proofErr w:type="spellEnd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TradeInValue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58B3BEC" w14:textId="28BF0094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59DAF89" w14:textId="4AA5F0FD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210084" w:rsidRPr="00505347" w14:paraId="35B192BA" w14:textId="6D6410B4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AFFC3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/Opportunity/Products/Product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[x]</w:t>
            </w: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ProductNumber</w:t>
            </w:r>
            <w:proofErr w:type="spellEnd"/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72731E2" w14:textId="2109B5F3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Can be blank.  If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populated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then it will validate that the Product (Model Number) exists in Polaris CRM.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2E1C5D9" w14:textId="3C07D129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210084" w:rsidRPr="00505347" w14:paraId="69D0C60D" w14:textId="1A6FE46F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56CB80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/Opportunity/Products/Product[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]/Quantity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84BAA4A" w14:textId="30E92C35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19B3E8E" w14:textId="6C370106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  <w:tr w:rsidR="00210084" w:rsidRPr="00505347" w14:paraId="009EB424" w14:textId="4BBBAB52" w:rsidTr="00057AE3">
        <w:trPr>
          <w:trHeight w:val="288"/>
        </w:trPr>
        <w:tc>
          <w:tcPr>
            <w:tcW w:w="218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AD384" w14:textId="77777777" w:rsidR="00210084" w:rsidRPr="001B1359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/Opportunity/Products/Product[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  <w:r w:rsidRPr="001B1359">
              <w:rPr>
                <w:rFonts w:ascii="Calibri" w:hAnsi="Calibri" w:cs="Calibri"/>
                <w:color w:val="000000"/>
                <w:sz w:val="22"/>
                <w:szCs w:val="22"/>
              </w:rPr>
              <w:t>]/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Price</w:t>
            </w:r>
          </w:p>
        </w:tc>
        <w:tc>
          <w:tcPr>
            <w:tcW w:w="193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557B3EF" w14:textId="22BC6748" w:rsidR="00210084" w:rsidRPr="00006FD4" w:rsidRDefault="00210084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 be blank.  If provided, it can only contain 2 decimals.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9A84B8B" w14:textId="3C49EF8C" w:rsidR="00210084" w:rsidRDefault="002526D3" w:rsidP="00AA03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n/a</w:t>
            </w:r>
          </w:p>
        </w:tc>
      </w:tr>
    </w:tbl>
    <w:p w14:paraId="14B9DF00" w14:textId="77777777" w:rsidR="00F92476" w:rsidRPr="00C64E36" w:rsidRDefault="00F92476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tbl>
      <w:tblPr>
        <w:tblW w:w="10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99FF"/>
        <w:tblLook w:val="01E0" w:firstRow="1" w:lastRow="1" w:firstColumn="1" w:lastColumn="1" w:noHBand="0" w:noVBand="0"/>
      </w:tblPr>
      <w:tblGrid>
        <w:gridCol w:w="10386"/>
      </w:tblGrid>
      <w:tr w:rsidR="00F92476" w:rsidRPr="005B231C" w14:paraId="6CE1E872" w14:textId="77777777" w:rsidTr="00BA5DFF">
        <w:trPr>
          <w:trHeight w:val="321"/>
        </w:trPr>
        <w:tc>
          <w:tcPr>
            <w:tcW w:w="10386" w:type="dxa"/>
            <w:shd w:val="clear" w:color="auto" w:fill="00B0F0"/>
          </w:tcPr>
          <w:p w14:paraId="75BCF3CD" w14:textId="64D4A920" w:rsidR="00F92476" w:rsidRPr="0061672A" w:rsidRDefault="00F92476" w:rsidP="00AA0386">
            <w:pPr>
              <w:pStyle w:val="Heading1"/>
            </w:pPr>
            <w:r>
              <w:t>Response</w:t>
            </w:r>
          </w:p>
        </w:tc>
      </w:tr>
    </w:tbl>
    <w:p w14:paraId="319F49B0" w14:textId="77777777" w:rsidR="00F92476" w:rsidRDefault="00F92476" w:rsidP="00F92476">
      <w:pPr>
        <w:pStyle w:val="BodyTextItalic"/>
        <w:rPr>
          <w:rFonts w:asciiTheme="minorHAnsi" w:hAnsiTheme="minorHAnsi"/>
          <w:i w:val="0"/>
          <w:sz w:val="22"/>
          <w:szCs w:val="22"/>
        </w:rPr>
      </w:pPr>
    </w:p>
    <w:p w14:paraId="7DED18C2" w14:textId="77777777" w:rsidR="00F01B63" w:rsidRDefault="00F01B63" w:rsidP="00F01B63">
      <w:pPr>
        <w:pStyle w:val="BodyText"/>
        <w:rPr>
          <w:rFonts w:asciiTheme="minorHAnsi" w:hAnsiTheme="minorHAnsi"/>
          <w:b/>
          <w:sz w:val="22"/>
          <w:szCs w:val="22"/>
          <w:u w:val="single"/>
        </w:rPr>
      </w:pPr>
      <w:r w:rsidRPr="0077682D">
        <w:rPr>
          <w:rFonts w:asciiTheme="minorHAnsi" w:hAnsiTheme="minorHAnsi"/>
          <w:b/>
          <w:sz w:val="22"/>
          <w:szCs w:val="22"/>
          <w:u w:val="single"/>
        </w:rPr>
        <w:t>Success:</w:t>
      </w:r>
    </w:p>
    <w:p w14:paraId="0BDBD10D" w14:textId="77777777" w:rsidR="00F01B63" w:rsidRDefault="00F01B63" w:rsidP="00D3764E">
      <w:pPr>
        <w:pStyle w:val="BodyText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HTTP response code 200</w:t>
      </w:r>
    </w:p>
    <w:p w14:paraId="0AEF9BE5" w14:textId="4A332B1E" w:rsidR="00F01B63" w:rsidRPr="0077682D" w:rsidRDefault="00F01B63" w:rsidP="00D3764E">
      <w:pPr>
        <w:pStyle w:val="BodyText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One element named “string” that contains ‘success’.  i.e.  </w:t>
      </w:r>
      <w:r w:rsidRPr="00F01B63">
        <w:rPr>
          <w:rFonts w:asciiTheme="minorHAnsi" w:hAnsiTheme="minorHAnsi"/>
          <w:sz w:val="22"/>
          <w:szCs w:val="22"/>
        </w:rPr>
        <w:t>&lt;string&gt;Success&lt;/string&gt;</w:t>
      </w:r>
    </w:p>
    <w:p w14:paraId="253C4E33" w14:textId="77777777" w:rsidR="00F01B63" w:rsidRPr="0077682D" w:rsidRDefault="00F01B63" w:rsidP="00F01B63">
      <w:pPr>
        <w:pStyle w:val="BodyText"/>
        <w:rPr>
          <w:rFonts w:asciiTheme="minorHAnsi" w:hAnsiTheme="minorHAnsi"/>
          <w:b/>
          <w:sz w:val="22"/>
          <w:szCs w:val="22"/>
          <w:u w:val="single"/>
        </w:rPr>
      </w:pPr>
      <w:r w:rsidRPr="0077682D">
        <w:rPr>
          <w:rFonts w:asciiTheme="minorHAnsi" w:hAnsiTheme="minorHAnsi"/>
          <w:b/>
          <w:sz w:val="22"/>
          <w:szCs w:val="22"/>
          <w:u w:val="single"/>
        </w:rPr>
        <w:t>Failure:</w:t>
      </w:r>
    </w:p>
    <w:p w14:paraId="19218137" w14:textId="77777777" w:rsidR="004E575C" w:rsidRDefault="004E575C" w:rsidP="00D3764E">
      <w:pPr>
        <w:pStyle w:val="BodyText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Validation errors:</w:t>
      </w:r>
    </w:p>
    <w:p w14:paraId="1590C23D" w14:textId="388D206B" w:rsidR="00F01B63" w:rsidRDefault="00F01B63" w:rsidP="00D3764E">
      <w:pPr>
        <w:pStyle w:val="BodyText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HTTP response code 400</w:t>
      </w:r>
    </w:p>
    <w:p w14:paraId="6D784B1D" w14:textId="77777777" w:rsidR="00F01B63" w:rsidRDefault="00F01B63" w:rsidP="00D3764E">
      <w:pPr>
        <w:pStyle w:val="BodyText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Validation Messages</w:t>
      </w:r>
    </w:p>
    <w:p w14:paraId="3AE69724" w14:textId="77777777" w:rsidR="00F01B63" w:rsidRDefault="00F01B63" w:rsidP="00D3764E">
      <w:pPr>
        <w:pStyle w:val="BodyText"/>
        <w:numPr>
          <w:ilvl w:val="2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Invalid Dealer Number</w:t>
      </w:r>
    </w:p>
    <w:p w14:paraId="5A08D040" w14:textId="77777777" w:rsidR="00F01B63" w:rsidRDefault="00F01B63" w:rsidP="00D3764E">
      <w:pPr>
        <w:pStyle w:val="BodyText"/>
        <w:numPr>
          <w:ilvl w:val="2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Invalid Model Number</w:t>
      </w:r>
    </w:p>
    <w:p w14:paraId="1F29FB19" w14:textId="3D0EC975" w:rsidR="00F01B63" w:rsidRDefault="00F01B63" w:rsidP="00D3764E">
      <w:pPr>
        <w:pStyle w:val="BodyText"/>
        <w:numPr>
          <w:ilvl w:val="2"/>
          <w:numId w:val="4"/>
        </w:numPr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Etc</w:t>
      </w:r>
      <w:proofErr w:type="spellEnd"/>
      <w:r>
        <w:rPr>
          <w:rFonts w:asciiTheme="minorHAnsi" w:hAnsiTheme="minorHAnsi"/>
          <w:sz w:val="22"/>
          <w:szCs w:val="22"/>
        </w:rPr>
        <w:t>…</w:t>
      </w:r>
    </w:p>
    <w:p w14:paraId="7B5370B5" w14:textId="44BA9296" w:rsidR="004E575C" w:rsidRDefault="004E575C" w:rsidP="00D3764E">
      <w:pPr>
        <w:pStyle w:val="BodyText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Authentication error:</w:t>
      </w:r>
    </w:p>
    <w:p w14:paraId="44964BC0" w14:textId="55A84566" w:rsidR="004E575C" w:rsidRDefault="004E575C" w:rsidP="00D3764E">
      <w:pPr>
        <w:pStyle w:val="BodyText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HTTP response code 404</w:t>
      </w:r>
    </w:p>
    <w:p w14:paraId="337B45A7" w14:textId="3E38444B" w:rsidR="004E575C" w:rsidRDefault="004E575C" w:rsidP="00D3764E">
      <w:pPr>
        <w:pStyle w:val="BodyText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Invalid HTTP Headers:</w:t>
      </w:r>
    </w:p>
    <w:p w14:paraId="0FA0C89E" w14:textId="469F7673" w:rsidR="004E575C" w:rsidRDefault="004E575C" w:rsidP="00D3764E">
      <w:pPr>
        <w:pStyle w:val="BodyText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HTTP response code 400</w:t>
      </w:r>
    </w:p>
    <w:p w14:paraId="6E8FE407" w14:textId="1A903C21" w:rsidR="004E575C" w:rsidRDefault="004E575C" w:rsidP="00D3764E">
      <w:pPr>
        <w:pStyle w:val="BodyText"/>
        <w:numPr>
          <w:ilvl w:val="1"/>
          <w:numId w:val="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&lt;string&gt;Data Contract Mismatch&lt;/string&gt;</w:t>
      </w:r>
    </w:p>
    <w:p w14:paraId="39B87175" w14:textId="5A67FE84" w:rsidR="00437EE3" w:rsidRPr="00196C87" w:rsidRDefault="00437EE3" w:rsidP="0046086B">
      <w:pPr>
        <w:pStyle w:val="BodyText"/>
        <w:rPr>
          <w:rFonts w:asciiTheme="minorHAnsi" w:hAnsiTheme="minorHAnsi"/>
          <w:sz w:val="22"/>
          <w:szCs w:val="22"/>
        </w:rPr>
      </w:pPr>
    </w:p>
    <w:p w14:paraId="7A14EB60" w14:textId="77777777" w:rsidR="005A7C91" w:rsidRDefault="005A7C91" w:rsidP="009071C5">
      <w:pPr>
        <w:pStyle w:val="BodyText"/>
        <w:spacing w:before="60" w:after="60"/>
        <w:rPr>
          <w:rFonts w:asciiTheme="minorHAnsi" w:hAnsiTheme="minorHAnsi"/>
          <w:iCs/>
          <w:sz w:val="22"/>
          <w:szCs w:val="22"/>
        </w:rPr>
      </w:pPr>
    </w:p>
    <w:p w14:paraId="5ABE69BB" w14:textId="77777777" w:rsidR="005A7C91" w:rsidRPr="00700E6C" w:rsidRDefault="005A7C91" w:rsidP="009071C5">
      <w:pPr>
        <w:pStyle w:val="BodyText"/>
        <w:spacing w:before="60" w:after="60"/>
        <w:rPr>
          <w:rFonts w:asciiTheme="minorHAnsi" w:hAnsiTheme="minorHAnsi"/>
          <w:iCs/>
          <w:sz w:val="22"/>
          <w:szCs w:val="22"/>
        </w:rPr>
      </w:pPr>
    </w:p>
    <w:sectPr w:rsidR="005A7C91" w:rsidRPr="00700E6C" w:rsidSect="00233155">
      <w:footerReference w:type="default" r:id="rId17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3AE77" w14:textId="77777777" w:rsidR="007F77BC" w:rsidRDefault="007F77BC">
      <w:r>
        <w:separator/>
      </w:r>
    </w:p>
  </w:endnote>
  <w:endnote w:type="continuationSeparator" w:id="0">
    <w:p w14:paraId="2164E2BC" w14:textId="77777777" w:rsidR="007F77BC" w:rsidRDefault="007F7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4873"/>
      <w:gridCol w:w="1060"/>
      <w:gridCol w:w="4147"/>
    </w:tblGrid>
    <w:tr w:rsidR="00AA0386" w:rsidRPr="009F5900" w14:paraId="639B1C8F" w14:textId="77777777" w:rsidTr="009F5900">
      <w:tc>
        <w:tcPr>
          <w:tcW w:w="10296" w:type="dxa"/>
          <w:gridSpan w:val="3"/>
          <w:tcBorders>
            <w:top w:val="single" w:sz="4" w:space="0" w:color="auto"/>
          </w:tcBorders>
        </w:tcPr>
        <w:p w14:paraId="5C8B35C8" w14:textId="1FD5EAA6" w:rsidR="00AA0386" w:rsidRPr="0053713C" w:rsidRDefault="00AA0386" w:rsidP="000D3815">
          <w:pPr>
            <w:pStyle w:val="Footer"/>
            <w:rPr>
              <w:rFonts w:asciiTheme="minorHAnsi" w:hAnsiTheme="minorHAnsi"/>
              <w:sz w:val="18"/>
              <w:szCs w:val="18"/>
            </w:rPr>
          </w:pPr>
          <w:r w:rsidRPr="0053713C">
            <w:rPr>
              <w:rFonts w:asciiTheme="minorHAnsi" w:hAnsiTheme="minorHAnsi"/>
              <w:sz w:val="18"/>
              <w:szCs w:val="18"/>
            </w:rPr>
            <w:fldChar w:fldCharType="begin"/>
          </w:r>
          <w:r w:rsidRPr="0053713C">
            <w:rPr>
              <w:rFonts w:asciiTheme="minorHAnsi" w:hAnsiTheme="minorHAnsi"/>
              <w:sz w:val="18"/>
              <w:szCs w:val="18"/>
            </w:rPr>
            <w:instrText xml:space="preserve"> FILENAME \p </w:instrText>
          </w:r>
          <w:r w:rsidRPr="0053713C">
            <w:rPr>
              <w:rFonts w:asciiTheme="minorHAnsi" w:hAnsiTheme="minorHAnsi"/>
              <w:sz w:val="18"/>
              <w:szCs w:val="18"/>
            </w:rPr>
            <w:fldChar w:fldCharType="separate"/>
          </w:r>
          <w:r w:rsidR="00EB0E0F">
            <w:rPr>
              <w:rFonts w:asciiTheme="minorHAnsi" w:hAnsiTheme="minorHAnsi"/>
              <w:noProof/>
              <w:sz w:val="18"/>
              <w:szCs w:val="18"/>
            </w:rPr>
            <w:t>\\fileserver\home$\SPenick\Documents\A - Polaris Integration\Leads - Web Site Work\Campaign Responses API Ext Spec - Verenia 9-12-2019.docx</w:t>
          </w:r>
          <w:r w:rsidRPr="0053713C">
            <w:rPr>
              <w:rFonts w:asciiTheme="minorHAnsi" w:hAnsiTheme="minorHAnsi"/>
              <w:sz w:val="18"/>
              <w:szCs w:val="18"/>
            </w:rPr>
            <w:fldChar w:fldCharType="end"/>
          </w:r>
        </w:p>
      </w:tc>
    </w:tr>
    <w:tr w:rsidR="00AA0386" w:rsidRPr="009F5900" w14:paraId="102D1E08" w14:textId="77777777" w:rsidTr="009F5900">
      <w:tc>
        <w:tcPr>
          <w:tcW w:w="4968" w:type="dxa"/>
        </w:tcPr>
        <w:p w14:paraId="50A39129" w14:textId="5B9CE8FF" w:rsidR="00AA0386" w:rsidRPr="0053713C" w:rsidRDefault="00AA0386" w:rsidP="000D3815">
          <w:pPr>
            <w:pStyle w:val="Footer"/>
            <w:rPr>
              <w:rFonts w:asciiTheme="minorHAnsi" w:hAnsiTheme="minorHAnsi"/>
              <w:sz w:val="18"/>
              <w:szCs w:val="18"/>
            </w:rPr>
          </w:pPr>
          <w:r w:rsidRPr="0053713C">
            <w:rPr>
              <w:rFonts w:asciiTheme="minorHAnsi" w:hAnsiTheme="minorHAnsi"/>
              <w:sz w:val="18"/>
              <w:szCs w:val="18"/>
            </w:rPr>
            <w:t xml:space="preserve">Last printed </w:t>
          </w:r>
          <w:r w:rsidRPr="0053713C">
            <w:rPr>
              <w:rFonts w:asciiTheme="minorHAnsi" w:hAnsiTheme="minorHAnsi"/>
              <w:sz w:val="18"/>
              <w:szCs w:val="18"/>
            </w:rPr>
            <w:fldChar w:fldCharType="begin"/>
          </w:r>
          <w:r w:rsidRPr="0053713C">
            <w:rPr>
              <w:rFonts w:asciiTheme="minorHAnsi" w:hAnsiTheme="minorHAnsi"/>
              <w:sz w:val="18"/>
              <w:szCs w:val="18"/>
            </w:rPr>
            <w:instrText xml:space="preserve"> PRINTDATE \@ "M/d/yyyy h:mm:ss am/pm" </w:instrText>
          </w:r>
          <w:r w:rsidRPr="0053713C">
            <w:rPr>
              <w:rFonts w:asciiTheme="minorHAnsi" w:hAnsiTheme="minorHAnsi"/>
              <w:sz w:val="18"/>
              <w:szCs w:val="18"/>
            </w:rPr>
            <w:fldChar w:fldCharType="separate"/>
          </w:r>
          <w:r w:rsidR="00EB0E0F">
            <w:rPr>
              <w:rFonts w:asciiTheme="minorHAnsi" w:hAnsiTheme="minorHAnsi"/>
              <w:noProof/>
              <w:sz w:val="18"/>
              <w:szCs w:val="18"/>
            </w:rPr>
            <w:t>9/12/2019 4:05:00 PM</w:t>
          </w:r>
          <w:r w:rsidRPr="0053713C">
            <w:rPr>
              <w:rFonts w:asciiTheme="minorHAnsi" w:hAnsiTheme="minorHAnsi"/>
              <w:sz w:val="18"/>
              <w:szCs w:val="18"/>
            </w:rPr>
            <w:fldChar w:fldCharType="end"/>
          </w:r>
        </w:p>
      </w:tc>
      <w:tc>
        <w:tcPr>
          <w:tcW w:w="1080" w:type="dxa"/>
        </w:tcPr>
        <w:p w14:paraId="2E04AB5C" w14:textId="77777777" w:rsidR="00AA0386" w:rsidRPr="0053713C" w:rsidRDefault="00AA0386" w:rsidP="009F5900">
          <w:pPr>
            <w:pStyle w:val="Footer"/>
            <w:jc w:val="center"/>
            <w:rPr>
              <w:rFonts w:asciiTheme="minorHAnsi" w:hAnsiTheme="minorHAnsi"/>
              <w:sz w:val="18"/>
              <w:szCs w:val="18"/>
            </w:rPr>
          </w:pPr>
        </w:p>
      </w:tc>
      <w:tc>
        <w:tcPr>
          <w:tcW w:w="4248" w:type="dxa"/>
        </w:tcPr>
        <w:p w14:paraId="042EBD9F" w14:textId="552C0F81" w:rsidR="00AA0386" w:rsidRPr="0053713C" w:rsidRDefault="00AA0386" w:rsidP="009F5900">
          <w:pPr>
            <w:pStyle w:val="Footer"/>
            <w:jc w:val="right"/>
            <w:rPr>
              <w:rFonts w:asciiTheme="minorHAnsi" w:hAnsiTheme="minorHAnsi"/>
              <w:sz w:val="18"/>
              <w:szCs w:val="18"/>
            </w:rPr>
          </w:pPr>
          <w:r w:rsidRPr="0053713C">
            <w:rPr>
              <w:rFonts w:asciiTheme="minorHAnsi" w:hAnsiTheme="minorHAnsi"/>
              <w:sz w:val="18"/>
              <w:szCs w:val="18"/>
            </w:rPr>
            <w:t xml:space="preserve">Page </w:t>
          </w:r>
          <w:r w:rsidRPr="0053713C">
            <w:rPr>
              <w:rFonts w:asciiTheme="minorHAnsi" w:hAnsiTheme="minorHAnsi"/>
              <w:sz w:val="18"/>
              <w:szCs w:val="18"/>
            </w:rPr>
            <w:fldChar w:fldCharType="begin"/>
          </w:r>
          <w:r w:rsidRPr="0053713C">
            <w:rPr>
              <w:rFonts w:asciiTheme="minorHAnsi" w:hAnsiTheme="minorHAnsi"/>
              <w:sz w:val="18"/>
              <w:szCs w:val="18"/>
            </w:rPr>
            <w:instrText xml:space="preserve"> PAGE </w:instrText>
          </w:r>
          <w:r w:rsidRPr="0053713C">
            <w:rPr>
              <w:rFonts w:asciiTheme="minorHAnsi" w:hAnsiTheme="minorHAnsi"/>
              <w:sz w:val="18"/>
              <w:szCs w:val="18"/>
            </w:rPr>
            <w:fldChar w:fldCharType="separate"/>
          </w:r>
          <w:r w:rsidR="00A04B46">
            <w:rPr>
              <w:rFonts w:asciiTheme="minorHAnsi" w:hAnsiTheme="minorHAnsi"/>
              <w:noProof/>
              <w:sz w:val="18"/>
              <w:szCs w:val="18"/>
            </w:rPr>
            <w:t>6</w:t>
          </w:r>
          <w:r w:rsidRPr="0053713C">
            <w:rPr>
              <w:rFonts w:asciiTheme="minorHAnsi" w:hAnsiTheme="minorHAnsi"/>
              <w:sz w:val="18"/>
              <w:szCs w:val="18"/>
            </w:rPr>
            <w:fldChar w:fldCharType="end"/>
          </w:r>
          <w:r w:rsidRPr="0053713C">
            <w:rPr>
              <w:rFonts w:asciiTheme="minorHAnsi" w:hAnsiTheme="minorHAnsi"/>
              <w:sz w:val="18"/>
              <w:szCs w:val="18"/>
            </w:rPr>
            <w:t xml:space="preserve"> of </w:t>
          </w:r>
          <w:r w:rsidRPr="0053713C">
            <w:rPr>
              <w:rStyle w:val="PageNumber"/>
              <w:rFonts w:asciiTheme="minorHAnsi" w:hAnsiTheme="minorHAnsi"/>
              <w:sz w:val="18"/>
              <w:szCs w:val="18"/>
            </w:rPr>
            <w:fldChar w:fldCharType="begin"/>
          </w:r>
          <w:r w:rsidRPr="0053713C">
            <w:rPr>
              <w:rStyle w:val="PageNumber"/>
              <w:rFonts w:asciiTheme="minorHAnsi" w:hAnsiTheme="minorHAnsi"/>
              <w:sz w:val="18"/>
              <w:szCs w:val="18"/>
            </w:rPr>
            <w:instrText xml:space="preserve"> NUMPAGES </w:instrText>
          </w:r>
          <w:r w:rsidRPr="0053713C">
            <w:rPr>
              <w:rStyle w:val="PageNumber"/>
              <w:rFonts w:asciiTheme="minorHAnsi" w:hAnsiTheme="minorHAnsi"/>
              <w:sz w:val="18"/>
              <w:szCs w:val="18"/>
            </w:rPr>
            <w:fldChar w:fldCharType="separate"/>
          </w:r>
          <w:r w:rsidR="00A04B46">
            <w:rPr>
              <w:rStyle w:val="PageNumber"/>
              <w:rFonts w:asciiTheme="minorHAnsi" w:hAnsiTheme="minorHAnsi"/>
              <w:noProof/>
              <w:sz w:val="18"/>
              <w:szCs w:val="18"/>
            </w:rPr>
            <w:t>6</w:t>
          </w:r>
          <w:r w:rsidRPr="0053713C">
            <w:rPr>
              <w:rStyle w:val="PageNumber"/>
              <w:rFonts w:asciiTheme="minorHAnsi" w:hAnsiTheme="minorHAnsi"/>
              <w:sz w:val="18"/>
              <w:szCs w:val="18"/>
            </w:rPr>
            <w:fldChar w:fldCharType="end"/>
          </w:r>
        </w:p>
      </w:tc>
    </w:tr>
  </w:tbl>
  <w:p w14:paraId="2DE5E542" w14:textId="77777777" w:rsidR="00AA0386" w:rsidRDefault="00AA0386" w:rsidP="00D42E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5C389" w14:textId="77777777" w:rsidR="007F77BC" w:rsidRDefault="007F77BC">
      <w:r>
        <w:separator/>
      </w:r>
    </w:p>
  </w:footnote>
  <w:footnote w:type="continuationSeparator" w:id="0">
    <w:p w14:paraId="65C83862" w14:textId="77777777" w:rsidR="007F77BC" w:rsidRDefault="007F7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215"/>
    <w:multiLevelType w:val="hybridMultilevel"/>
    <w:tmpl w:val="03A89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91556"/>
    <w:multiLevelType w:val="hybridMultilevel"/>
    <w:tmpl w:val="50180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D7286"/>
    <w:multiLevelType w:val="multilevel"/>
    <w:tmpl w:val="DFF42266"/>
    <w:lvl w:ilvl="0">
      <w:start w:val="1"/>
      <w:numFmt w:val="decimal"/>
      <w:pStyle w:val="ReqHeader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C5D71D8"/>
    <w:multiLevelType w:val="multilevel"/>
    <w:tmpl w:val="6020008C"/>
    <w:lvl w:ilvl="0">
      <w:start w:val="1"/>
      <w:numFmt w:val="decimal"/>
      <w:pStyle w:val="ReqHeader2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ReqHeader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ReqHeader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F856AC5"/>
    <w:multiLevelType w:val="hybridMultilevel"/>
    <w:tmpl w:val="661C9CDA"/>
    <w:lvl w:ilvl="0" w:tplc="0C20AD56">
      <w:start w:val="1"/>
      <w:numFmt w:val="bullet"/>
      <w:pStyle w:val="BodyTextItalic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0FCA2">
      <w:start w:val="1"/>
      <w:numFmt w:val="bullet"/>
      <w:pStyle w:val="BodyTextItalicBulleted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4350561">
    <w:abstractNumId w:val="2"/>
  </w:num>
  <w:num w:numId="2" w16cid:durableId="411898472">
    <w:abstractNumId w:val="3"/>
  </w:num>
  <w:num w:numId="3" w16cid:durableId="1516771267">
    <w:abstractNumId w:val="4"/>
  </w:num>
  <w:num w:numId="4" w16cid:durableId="306012614">
    <w:abstractNumId w:val="1"/>
  </w:num>
  <w:num w:numId="5" w16cid:durableId="107658908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2C0"/>
    <w:rsid w:val="00000362"/>
    <w:rsid w:val="0000048D"/>
    <w:rsid w:val="000019C9"/>
    <w:rsid w:val="00002EFC"/>
    <w:rsid w:val="00005677"/>
    <w:rsid w:val="00006A0B"/>
    <w:rsid w:val="00006FD4"/>
    <w:rsid w:val="00007DBC"/>
    <w:rsid w:val="000115C2"/>
    <w:rsid w:val="00012297"/>
    <w:rsid w:val="00013D80"/>
    <w:rsid w:val="00013F68"/>
    <w:rsid w:val="00016BE8"/>
    <w:rsid w:val="0001752A"/>
    <w:rsid w:val="0002088C"/>
    <w:rsid w:val="00022903"/>
    <w:rsid w:val="0002687C"/>
    <w:rsid w:val="00032FEF"/>
    <w:rsid w:val="0003330E"/>
    <w:rsid w:val="00036133"/>
    <w:rsid w:val="0004552F"/>
    <w:rsid w:val="00054042"/>
    <w:rsid w:val="00057AE3"/>
    <w:rsid w:val="000611CC"/>
    <w:rsid w:val="0006304A"/>
    <w:rsid w:val="000673E4"/>
    <w:rsid w:val="00071173"/>
    <w:rsid w:val="0007214D"/>
    <w:rsid w:val="00082FB9"/>
    <w:rsid w:val="00084262"/>
    <w:rsid w:val="0008564F"/>
    <w:rsid w:val="000915E2"/>
    <w:rsid w:val="000A44E6"/>
    <w:rsid w:val="000B1B51"/>
    <w:rsid w:val="000C1814"/>
    <w:rsid w:val="000C3019"/>
    <w:rsid w:val="000C3AF6"/>
    <w:rsid w:val="000C5057"/>
    <w:rsid w:val="000C73BF"/>
    <w:rsid w:val="000D0EE7"/>
    <w:rsid w:val="000D1839"/>
    <w:rsid w:val="000D3815"/>
    <w:rsid w:val="000E15F2"/>
    <w:rsid w:val="000F05C9"/>
    <w:rsid w:val="000F3D20"/>
    <w:rsid w:val="00102D6F"/>
    <w:rsid w:val="00104A8D"/>
    <w:rsid w:val="00105DAA"/>
    <w:rsid w:val="001078F4"/>
    <w:rsid w:val="00111E1D"/>
    <w:rsid w:val="001139CA"/>
    <w:rsid w:val="00121390"/>
    <w:rsid w:val="001237C9"/>
    <w:rsid w:val="00125496"/>
    <w:rsid w:val="00126794"/>
    <w:rsid w:val="0012701D"/>
    <w:rsid w:val="001307B1"/>
    <w:rsid w:val="0013409D"/>
    <w:rsid w:val="00143304"/>
    <w:rsid w:val="00144206"/>
    <w:rsid w:val="001453EA"/>
    <w:rsid w:val="00147C8D"/>
    <w:rsid w:val="00151389"/>
    <w:rsid w:val="00154264"/>
    <w:rsid w:val="00160239"/>
    <w:rsid w:val="00161436"/>
    <w:rsid w:val="00164BBD"/>
    <w:rsid w:val="00167514"/>
    <w:rsid w:val="00172F86"/>
    <w:rsid w:val="0017351E"/>
    <w:rsid w:val="001756DA"/>
    <w:rsid w:val="00177B3D"/>
    <w:rsid w:val="00180AC5"/>
    <w:rsid w:val="00184381"/>
    <w:rsid w:val="00192FEF"/>
    <w:rsid w:val="00194CAE"/>
    <w:rsid w:val="00196C87"/>
    <w:rsid w:val="001A69B3"/>
    <w:rsid w:val="001B1359"/>
    <w:rsid w:val="001B155F"/>
    <w:rsid w:val="001B162E"/>
    <w:rsid w:val="001B1FD3"/>
    <w:rsid w:val="001B3899"/>
    <w:rsid w:val="001B65E2"/>
    <w:rsid w:val="001C0A02"/>
    <w:rsid w:val="001C39AE"/>
    <w:rsid w:val="001C50C0"/>
    <w:rsid w:val="001D0380"/>
    <w:rsid w:val="001D52EE"/>
    <w:rsid w:val="001D7AC8"/>
    <w:rsid w:val="001D7E22"/>
    <w:rsid w:val="001E187A"/>
    <w:rsid w:val="001E4979"/>
    <w:rsid w:val="001E49D7"/>
    <w:rsid w:val="001E5867"/>
    <w:rsid w:val="001F1BA1"/>
    <w:rsid w:val="001F1E3E"/>
    <w:rsid w:val="001F358B"/>
    <w:rsid w:val="001F4458"/>
    <w:rsid w:val="001F4D87"/>
    <w:rsid w:val="001F6059"/>
    <w:rsid w:val="002055E5"/>
    <w:rsid w:val="00205BEE"/>
    <w:rsid w:val="00210084"/>
    <w:rsid w:val="00217164"/>
    <w:rsid w:val="00224302"/>
    <w:rsid w:val="00230A69"/>
    <w:rsid w:val="00230CDC"/>
    <w:rsid w:val="00233155"/>
    <w:rsid w:val="00236F1A"/>
    <w:rsid w:val="00240A7E"/>
    <w:rsid w:val="00241ADF"/>
    <w:rsid w:val="0024487A"/>
    <w:rsid w:val="002449CC"/>
    <w:rsid w:val="002526D3"/>
    <w:rsid w:val="0025300A"/>
    <w:rsid w:val="00253D70"/>
    <w:rsid w:val="0025499C"/>
    <w:rsid w:val="00260C14"/>
    <w:rsid w:val="00263B9E"/>
    <w:rsid w:val="002718A3"/>
    <w:rsid w:val="002718F9"/>
    <w:rsid w:val="00272C58"/>
    <w:rsid w:val="00272FB2"/>
    <w:rsid w:val="002735E8"/>
    <w:rsid w:val="00273DA8"/>
    <w:rsid w:val="00274B84"/>
    <w:rsid w:val="0028292A"/>
    <w:rsid w:val="002967F8"/>
    <w:rsid w:val="00297727"/>
    <w:rsid w:val="002A30CE"/>
    <w:rsid w:val="002A324B"/>
    <w:rsid w:val="002A39CD"/>
    <w:rsid w:val="002A60A3"/>
    <w:rsid w:val="002B15E9"/>
    <w:rsid w:val="002B171E"/>
    <w:rsid w:val="002B3F44"/>
    <w:rsid w:val="002B45F1"/>
    <w:rsid w:val="002B4C01"/>
    <w:rsid w:val="002C01A5"/>
    <w:rsid w:val="002C77D6"/>
    <w:rsid w:val="002D2FD3"/>
    <w:rsid w:val="002D3592"/>
    <w:rsid w:val="002D518D"/>
    <w:rsid w:val="002D7671"/>
    <w:rsid w:val="002E1128"/>
    <w:rsid w:val="002E14C2"/>
    <w:rsid w:val="002E478C"/>
    <w:rsid w:val="002F15CA"/>
    <w:rsid w:val="002F40FF"/>
    <w:rsid w:val="002F4922"/>
    <w:rsid w:val="002F4F73"/>
    <w:rsid w:val="003029B6"/>
    <w:rsid w:val="00302D2C"/>
    <w:rsid w:val="003038F5"/>
    <w:rsid w:val="00304E37"/>
    <w:rsid w:val="00306018"/>
    <w:rsid w:val="003062CF"/>
    <w:rsid w:val="00307645"/>
    <w:rsid w:val="00316C47"/>
    <w:rsid w:val="00323A73"/>
    <w:rsid w:val="00326CFF"/>
    <w:rsid w:val="003302F5"/>
    <w:rsid w:val="00330F89"/>
    <w:rsid w:val="0033173E"/>
    <w:rsid w:val="0033307C"/>
    <w:rsid w:val="00341BE3"/>
    <w:rsid w:val="00345E3D"/>
    <w:rsid w:val="00346491"/>
    <w:rsid w:val="00346E02"/>
    <w:rsid w:val="00350859"/>
    <w:rsid w:val="00351ABB"/>
    <w:rsid w:val="003540AD"/>
    <w:rsid w:val="0035533C"/>
    <w:rsid w:val="00356D0F"/>
    <w:rsid w:val="00357B23"/>
    <w:rsid w:val="00362F5C"/>
    <w:rsid w:val="00363B8D"/>
    <w:rsid w:val="00364524"/>
    <w:rsid w:val="0036742A"/>
    <w:rsid w:val="00377DDC"/>
    <w:rsid w:val="0038145D"/>
    <w:rsid w:val="00385F96"/>
    <w:rsid w:val="0038753D"/>
    <w:rsid w:val="00387578"/>
    <w:rsid w:val="00391CE1"/>
    <w:rsid w:val="00395C78"/>
    <w:rsid w:val="00395D70"/>
    <w:rsid w:val="003A1DD1"/>
    <w:rsid w:val="003B045D"/>
    <w:rsid w:val="003B153F"/>
    <w:rsid w:val="003B1F9C"/>
    <w:rsid w:val="003B45E4"/>
    <w:rsid w:val="003B468E"/>
    <w:rsid w:val="003B6951"/>
    <w:rsid w:val="003C00C5"/>
    <w:rsid w:val="003C0622"/>
    <w:rsid w:val="003C11D6"/>
    <w:rsid w:val="003C7750"/>
    <w:rsid w:val="003D10F7"/>
    <w:rsid w:val="003D5504"/>
    <w:rsid w:val="003E0E00"/>
    <w:rsid w:val="003E2311"/>
    <w:rsid w:val="003E3784"/>
    <w:rsid w:val="003E4098"/>
    <w:rsid w:val="003E4384"/>
    <w:rsid w:val="003E6A66"/>
    <w:rsid w:val="003E7281"/>
    <w:rsid w:val="003F3FE5"/>
    <w:rsid w:val="00400515"/>
    <w:rsid w:val="004033D8"/>
    <w:rsid w:val="0040473C"/>
    <w:rsid w:val="00411A24"/>
    <w:rsid w:val="00413254"/>
    <w:rsid w:val="004152FB"/>
    <w:rsid w:val="00424484"/>
    <w:rsid w:val="0043722C"/>
    <w:rsid w:val="00437EE3"/>
    <w:rsid w:val="00447A5C"/>
    <w:rsid w:val="00447B1B"/>
    <w:rsid w:val="0045249B"/>
    <w:rsid w:val="00454F9E"/>
    <w:rsid w:val="0046086B"/>
    <w:rsid w:val="004639AD"/>
    <w:rsid w:val="00467793"/>
    <w:rsid w:val="004718C7"/>
    <w:rsid w:val="00471E3E"/>
    <w:rsid w:val="004751D8"/>
    <w:rsid w:val="00482B72"/>
    <w:rsid w:val="00494433"/>
    <w:rsid w:val="004964C1"/>
    <w:rsid w:val="004A0FBD"/>
    <w:rsid w:val="004A5E27"/>
    <w:rsid w:val="004A68D3"/>
    <w:rsid w:val="004B5C53"/>
    <w:rsid w:val="004B6855"/>
    <w:rsid w:val="004C142C"/>
    <w:rsid w:val="004C1449"/>
    <w:rsid w:val="004C14DB"/>
    <w:rsid w:val="004C6432"/>
    <w:rsid w:val="004C6F37"/>
    <w:rsid w:val="004D0ACE"/>
    <w:rsid w:val="004D109E"/>
    <w:rsid w:val="004D3A19"/>
    <w:rsid w:val="004D41D9"/>
    <w:rsid w:val="004D7ED3"/>
    <w:rsid w:val="004E4522"/>
    <w:rsid w:val="004E575C"/>
    <w:rsid w:val="004F0242"/>
    <w:rsid w:val="004F0D59"/>
    <w:rsid w:val="004F66E7"/>
    <w:rsid w:val="00500EDD"/>
    <w:rsid w:val="0050399F"/>
    <w:rsid w:val="00504256"/>
    <w:rsid w:val="00506D65"/>
    <w:rsid w:val="0051224D"/>
    <w:rsid w:val="005171BB"/>
    <w:rsid w:val="00521FB9"/>
    <w:rsid w:val="00524B45"/>
    <w:rsid w:val="00534164"/>
    <w:rsid w:val="00534C3D"/>
    <w:rsid w:val="00535C8B"/>
    <w:rsid w:val="0053713C"/>
    <w:rsid w:val="005402BC"/>
    <w:rsid w:val="0054042D"/>
    <w:rsid w:val="00541214"/>
    <w:rsid w:val="00545032"/>
    <w:rsid w:val="00553D56"/>
    <w:rsid w:val="005563A5"/>
    <w:rsid w:val="00556B80"/>
    <w:rsid w:val="00561271"/>
    <w:rsid w:val="0056284A"/>
    <w:rsid w:val="00562EBD"/>
    <w:rsid w:val="00564C30"/>
    <w:rsid w:val="00565555"/>
    <w:rsid w:val="0057039A"/>
    <w:rsid w:val="005704B7"/>
    <w:rsid w:val="005719E7"/>
    <w:rsid w:val="00583346"/>
    <w:rsid w:val="00586778"/>
    <w:rsid w:val="0059066A"/>
    <w:rsid w:val="00594CF1"/>
    <w:rsid w:val="0059587E"/>
    <w:rsid w:val="00597178"/>
    <w:rsid w:val="005A03D7"/>
    <w:rsid w:val="005A2600"/>
    <w:rsid w:val="005A5049"/>
    <w:rsid w:val="005A67CB"/>
    <w:rsid w:val="005A7C91"/>
    <w:rsid w:val="005B231C"/>
    <w:rsid w:val="005B457D"/>
    <w:rsid w:val="005B7EEC"/>
    <w:rsid w:val="005C07CE"/>
    <w:rsid w:val="005C2F7D"/>
    <w:rsid w:val="005C400C"/>
    <w:rsid w:val="005C68C2"/>
    <w:rsid w:val="005C7A36"/>
    <w:rsid w:val="005C7D5E"/>
    <w:rsid w:val="005E2164"/>
    <w:rsid w:val="005E5066"/>
    <w:rsid w:val="005E7B6A"/>
    <w:rsid w:val="005F143A"/>
    <w:rsid w:val="005F37E3"/>
    <w:rsid w:val="005F3E2B"/>
    <w:rsid w:val="00601D7A"/>
    <w:rsid w:val="00602477"/>
    <w:rsid w:val="00604114"/>
    <w:rsid w:val="0060567C"/>
    <w:rsid w:val="00610889"/>
    <w:rsid w:val="00614D3B"/>
    <w:rsid w:val="0061548B"/>
    <w:rsid w:val="0061672A"/>
    <w:rsid w:val="00620334"/>
    <w:rsid w:val="0062332F"/>
    <w:rsid w:val="00624292"/>
    <w:rsid w:val="00627C73"/>
    <w:rsid w:val="00630628"/>
    <w:rsid w:val="006315B8"/>
    <w:rsid w:val="00631DBA"/>
    <w:rsid w:val="006356B6"/>
    <w:rsid w:val="00640F63"/>
    <w:rsid w:val="006414D4"/>
    <w:rsid w:val="0064363F"/>
    <w:rsid w:val="00643F57"/>
    <w:rsid w:val="00646B4A"/>
    <w:rsid w:val="00646B99"/>
    <w:rsid w:val="0064734E"/>
    <w:rsid w:val="00655AC9"/>
    <w:rsid w:val="00656BB1"/>
    <w:rsid w:val="00657F22"/>
    <w:rsid w:val="00660C99"/>
    <w:rsid w:val="006702B4"/>
    <w:rsid w:val="00675ECF"/>
    <w:rsid w:val="00675FBA"/>
    <w:rsid w:val="00681DED"/>
    <w:rsid w:val="00686BD9"/>
    <w:rsid w:val="006A1B67"/>
    <w:rsid w:val="006A3C39"/>
    <w:rsid w:val="006A41BA"/>
    <w:rsid w:val="006B034F"/>
    <w:rsid w:val="006B158D"/>
    <w:rsid w:val="006C0220"/>
    <w:rsid w:val="006C30A7"/>
    <w:rsid w:val="006C31C9"/>
    <w:rsid w:val="006C389B"/>
    <w:rsid w:val="006C4326"/>
    <w:rsid w:val="006D015C"/>
    <w:rsid w:val="006D115C"/>
    <w:rsid w:val="006D414A"/>
    <w:rsid w:val="006D4255"/>
    <w:rsid w:val="006D4A69"/>
    <w:rsid w:val="006D4ED4"/>
    <w:rsid w:val="006E1F0B"/>
    <w:rsid w:val="006E3812"/>
    <w:rsid w:val="006F1D82"/>
    <w:rsid w:val="006F218C"/>
    <w:rsid w:val="006F5F29"/>
    <w:rsid w:val="006F70C6"/>
    <w:rsid w:val="006F7609"/>
    <w:rsid w:val="007003A7"/>
    <w:rsid w:val="00700E6C"/>
    <w:rsid w:val="00705968"/>
    <w:rsid w:val="00710A08"/>
    <w:rsid w:val="00724374"/>
    <w:rsid w:val="00732EDC"/>
    <w:rsid w:val="007335B7"/>
    <w:rsid w:val="0073465E"/>
    <w:rsid w:val="00736208"/>
    <w:rsid w:val="00743BE0"/>
    <w:rsid w:val="0074718A"/>
    <w:rsid w:val="00751236"/>
    <w:rsid w:val="007544B5"/>
    <w:rsid w:val="007645BC"/>
    <w:rsid w:val="007652BC"/>
    <w:rsid w:val="00767D54"/>
    <w:rsid w:val="00771F63"/>
    <w:rsid w:val="007734BF"/>
    <w:rsid w:val="00773FA3"/>
    <w:rsid w:val="007768EA"/>
    <w:rsid w:val="00777BDD"/>
    <w:rsid w:val="00780138"/>
    <w:rsid w:val="00781BF6"/>
    <w:rsid w:val="00785635"/>
    <w:rsid w:val="007864F9"/>
    <w:rsid w:val="00787917"/>
    <w:rsid w:val="00790596"/>
    <w:rsid w:val="00791691"/>
    <w:rsid w:val="00793006"/>
    <w:rsid w:val="00793357"/>
    <w:rsid w:val="0079456D"/>
    <w:rsid w:val="007953E8"/>
    <w:rsid w:val="007B4033"/>
    <w:rsid w:val="007B5367"/>
    <w:rsid w:val="007B642C"/>
    <w:rsid w:val="007B6462"/>
    <w:rsid w:val="007B6D5F"/>
    <w:rsid w:val="007B6D77"/>
    <w:rsid w:val="007C0BE5"/>
    <w:rsid w:val="007C188F"/>
    <w:rsid w:val="007C3BCB"/>
    <w:rsid w:val="007C400D"/>
    <w:rsid w:val="007C51EA"/>
    <w:rsid w:val="007C5D3A"/>
    <w:rsid w:val="007C72DF"/>
    <w:rsid w:val="007C72FB"/>
    <w:rsid w:val="007D0EE8"/>
    <w:rsid w:val="007D2196"/>
    <w:rsid w:val="007E0C0D"/>
    <w:rsid w:val="007E6160"/>
    <w:rsid w:val="007F14F6"/>
    <w:rsid w:val="007F27B1"/>
    <w:rsid w:val="007F3288"/>
    <w:rsid w:val="007F691F"/>
    <w:rsid w:val="007F77BC"/>
    <w:rsid w:val="00803D5A"/>
    <w:rsid w:val="00804423"/>
    <w:rsid w:val="00806113"/>
    <w:rsid w:val="00811D24"/>
    <w:rsid w:val="008131AC"/>
    <w:rsid w:val="008135BB"/>
    <w:rsid w:val="00815B54"/>
    <w:rsid w:val="00815FF5"/>
    <w:rsid w:val="008167E4"/>
    <w:rsid w:val="008213FE"/>
    <w:rsid w:val="00821972"/>
    <w:rsid w:val="008225CA"/>
    <w:rsid w:val="008242E4"/>
    <w:rsid w:val="0082551E"/>
    <w:rsid w:val="008262A9"/>
    <w:rsid w:val="00826415"/>
    <w:rsid w:val="00832141"/>
    <w:rsid w:val="008342C0"/>
    <w:rsid w:val="008370B9"/>
    <w:rsid w:val="00841AB3"/>
    <w:rsid w:val="00843488"/>
    <w:rsid w:val="00844315"/>
    <w:rsid w:val="00846A8D"/>
    <w:rsid w:val="008474DB"/>
    <w:rsid w:val="00847A39"/>
    <w:rsid w:val="008501E0"/>
    <w:rsid w:val="00850969"/>
    <w:rsid w:val="00850E32"/>
    <w:rsid w:val="0085366A"/>
    <w:rsid w:val="00855872"/>
    <w:rsid w:val="00855F37"/>
    <w:rsid w:val="008561D1"/>
    <w:rsid w:val="008575F9"/>
    <w:rsid w:val="0086070C"/>
    <w:rsid w:val="00864793"/>
    <w:rsid w:val="00867C5C"/>
    <w:rsid w:val="008723A8"/>
    <w:rsid w:val="00872ACA"/>
    <w:rsid w:val="00872BC8"/>
    <w:rsid w:val="0087549A"/>
    <w:rsid w:val="00876150"/>
    <w:rsid w:val="00886986"/>
    <w:rsid w:val="008869DA"/>
    <w:rsid w:val="00890463"/>
    <w:rsid w:val="00893D3F"/>
    <w:rsid w:val="00893F2F"/>
    <w:rsid w:val="00896612"/>
    <w:rsid w:val="008A1AC2"/>
    <w:rsid w:val="008A5ABC"/>
    <w:rsid w:val="008A5BCD"/>
    <w:rsid w:val="008A6EEC"/>
    <w:rsid w:val="008B0821"/>
    <w:rsid w:val="008B4B10"/>
    <w:rsid w:val="008B71FA"/>
    <w:rsid w:val="008C46E6"/>
    <w:rsid w:val="008C47BA"/>
    <w:rsid w:val="008D3D37"/>
    <w:rsid w:val="008D4C5B"/>
    <w:rsid w:val="008D52B5"/>
    <w:rsid w:val="008D553F"/>
    <w:rsid w:val="008D57E3"/>
    <w:rsid w:val="008D7901"/>
    <w:rsid w:val="008E0F38"/>
    <w:rsid w:val="008E1C1B"/>
    <w:rsid w:val="008E1D58"/>
    <w:rsid w:val="008E4FAD"/>
    <w:rsid w:val="008E55E5"/>
    <w:rsid w:val="008E5AEC"/>
    <w:rsid w:val="008E7E3F"/>
    <w:rsid w:val="008F1A15"/>
    <w:rsid w:val="008F379D"/>
    <w:rsid w:val="008F403F"/>
    <w:rsid w:val="009071C5"/>
    <w:rsid w:val="009149B2"/>
    <w:rsid w:val="00915077"/>
    <w:rsid w:val="0091575E"/>
    <w:rsid w:val="00921815"/>
    <w:rsid w:val="00922FDB"/>
    <w:rsid w:val="009237E7"/>
    <w:rsid w:val="00927E4B"/>
    <w:rsid w:val="009325C0"/>
    <w:rsid w:val="0093416C"/>
    <w:rsid w:val="00935870"/>
    <w:rsid w:val="00940C1A"/>
    <w:rsid w:val="009446F9"/>
    <w:rsid w:val="00945094"/>
    <w:rsid w:val="00946E17"/>
    <w:rsid w:val="009509C8"/>
    <w:rsid w:val="00954F42"/>
    <w:rsid w:val="0095601C"/>
    <w:rsid w:val="009646DD"/>
    <w:rsid w:val="0098060F"/>
    <w:rsid w:val="00980926"/>
    <w:rsid w:val="00980EB5"/>
    <w:rsid w:val="00983B7D"/>
    <w:rsid w:val="009862AC"/>
    <w:rsid w:val="00990158"/>
    <w:rsid w:val="0099159E"/>
    <w:rsid w:val="00993CC7"/>
    <w:rsid w:val="009A170B"/>
    <w:rsid w:val="009A19F7"/>
    <w:rsid w:val="009B109D"/>
    <w:rsid w:val="009B7C9D"/>
    <w:rsid w:val="009C723E"/>
    <w:rsid w:val="009D25FC"/>
    <w:rsid w:val="009D5100"/>
    <w:rsid w:val="009D5359"/>
    <w:rsid w:val="009D77CC"/>
    <w:rsid w:val="009E2636"/>
    <w:rsid w:val="009E6D5C"/>
    <w:rsid w:val="009E6DB8"/>
    <w:rsid w:val="009F5900"/>
    <w:rsid w:val="009F7A64"/>
    <w:rsid w:val="00A03E18"/>
    <w:rsid w:val="00A0441B"/>
    <w:rsid w:val="00A04703"/>
    <w:rsid w:val="00A04B46"/>
    <w:rsid w:val="00A05344"/>
    <w:rsid w:val="00A07F2F"/>
    <w:rsid w:val="00A12490"/>
    <w:rsid w:val="00A13DD0"/>
    <w:rsid w:val="00A214BC"/>
    <w:rsid w:val="00A23CFB"/>
    <w:rsid w:val="00A32FD1"/>
    <w:rsid w:val="00A338EC"/>
    <w:rsid w:val="00A35B1D"/>
    <w:rsid w:val="00A36885"/>
    <w:rsid w:val="00A371D1"/>
    <w:rsid w:val="00A403C3"/>
    <w:rsid w:val="00A43013"/>
    <w:rsid w:val="00A513AE"/>
    <w:rsid w:val="00A53112"/>
    <w:rsid w:val="00A537AB"/>
    <w:rsid w:val="00A57157"/>
    <w:rsid w:val="00A57CDF"/>
    <w:rsid w:val="00A638F1"/>
    <w:rsid w:val="00A673D2"/>
    <w:rsid w:val="00A72C8A"/>
    <w:rsid w:val="00A7308C"/>
    <w:rsid w:val="00A73F3A"/>
    <w:rsid w:val="00A74917"/>
    <w:rsid w:val="00A7558D"/>
    <w:rsid w:val="00A76AE5"/>
    <w:rsid w:val="00A776B5"/>
    <w:rsid w:val="00A86163"/>
    <w:rsid w:val="00A9156E"/>
    <w:rsid w:val="00A915D6"/>
    <w:rsid w:val="00A91D3B"/>
    <w:rsid w:val="00A9427F"/>
    <w:rsid w:val="00AA0386"/>
    <w:rsid w:val="00AA13E1"/>
    <w:rsid w:val="00AA4A9F"/>
    <w:rsid w:val="00AA7097"/>
    <w:rsid w:val="00AC1426"/>
    <w:rsid w:val="00AC5A74"/>
    <w:rsid w:val="00AC66B7"/>
    <w:rsid w:val="00AD750A"/>
    <w:rsid w:val="00AE3268"/>
    <w:rsid w:val="00AE5DF4"/>
    <w:rsid w:val="00AF1500"/>
    <w:rsid w:val="00AF30A5"/>
    <w:rsid w:val="00AF4091"/>
    <w:rsid w:val="00AF54FF"/>
    <w:rsid w:val="00AF61C5"/>
    <w:rsid w:val="00B026D2"/>
    <w:rsid w:val="00B04EB8"/>
    <w:rsid w:val="00B173E3"/>
    <w:rsid w:val="00B2121A"/>
    <w:rsid w:val="00B21E40"/>
    <w:rsid w:val="00B2418E"/>
    <w:rsid w:val="00B30074"/>
    <w:rsid w:val="00B30935"/>
    <w:rsid w:val="00B34B1C"/>
    <w:rsid w:val="00B354BC"/>
    <w:rsid w:val="00B368D3"/>
    <w:rsid w:val="00B41DA6"/>
    <w:rsid w:val="00B41F51"/>
    <w:rsid w:val="00B430CB"/>
    <w:rsid w:val="00B43676"/>
    <w:rsid w:val="00B456D0"/>
    <w:rsid w:val="00B45EDE"/>
    <w:rsid w:val="00B50360"/>
    <w:rsid w:val="00B57C3D"/>
    <w:rsid w:val="00B61750"/>
    <w:rsid w:val="00B64392"/>
    <w:rsid w:val="00B7208C"/>
    <w:rsid w:val="00B73A6F"/>
    <w:rsid w:val="00B77189"/>
    <w:rsid w:val="00B805FE"/>
    <w:rsid w:val="00B81C26"/>
    <w:rsid w:val="00B831F6"/>
    <w:rsid w:val="00B84D6C"/>
    <w:rsid w:val="00B917A2"/>
    <w:rsid w:val="00B930F3"/>
    <w:rsid w:val="00BA36A3"/>
    <w:rsid w:val="00BA5DFF"/>
    <w:rsid w:val="00BA5E60"/>
    <w:rsid w:val="00BB327A"/>
    <w:rsid w:val="00BB33E8"/>
    <w:rsid w:val="00BC04EC"/>
    <w:rsid w:val="00BD0BA1"/>
    <w:rsid w:val="00BD38F1"/>
    <w:rsid w:val="00BE0378"/>
    <w:rsid w:val="00BE08EE"/>
    <w:rsid w:val="00BE1769"/>
    <w:rsid w:val="00BF036A"/>
    <w:rsid w:val="00BF332C"/>
    <w:rsid w:val="00BF4F56"/>
    <w:rsid w:val="00BF55C9"/>
    <w:rsid w:val="00BF7DA2"/>
    <w:rsid w:val="00C02A82"/>
    <w:rsid w:val="00C04E09"/>
    <w:rsid w:val="00C06151"/>
    <w:rsid w:val="00C069B2"/>
    <w:rsid w:val="00C108F8"/>
    <w:rsid w:val="00C14573"/>
    <w:rsid w:val="00C1689C"/>
    <w:rsid w:val="00C17481"/>
    <w:rsid w:val="00C22C5A"/>
    <w:rsid w:val="00C25273"/>
    <w:rsid w:val="00C2599C"/>
    <w:rsid w:val="00C26ABC"/>
    <w:rsid w:val="00C32FE3"/>
    <w:rsid w:val="00C354EE"/>
    <w:rsid w:val="00C42980"/>
    <w:rsid w:val="00C42E2E"/>
    <w:rsid w:val="00C43C8C"/>
    <w:rsid w:val="00C5064A"/>
    <w:rsid w:val="00C5102B"/>
    <w:rsid w:val="00C545C3"/>
    <w:rsid w:val="00C55278"/>
    <w:rsid w:val="00C557E4"/>
    <w:rsid w:val="00C57A97"/>
    <w:rsid w:val="00C57F32"/>
    <w:rsid w:val="00C62601"/>
    <w:rsid w:val="00C63135"/>
    <w:rsid w:val="00C64E36"/>
    <w:rsid w:val="00C6508C"/>
    <w:rsid w:val="00C66C0C"/>
    <w:rsid w:val="00C67D94"/>
    <w:rsid w:val="00C72507"/>
    <w:rsid w:val="00C736B1"/>
    <w:rsid w:val="00C75894"/>
    <w:rsid w:val="00C808A6"/>
    <w:rsid w:val="00C823A7"/>
    <w:rsid w:val="00C84641"/>
    <w:rsid w:val="00C92CC5"/>
    <w:rsid w:val="00C93154"/>
    <w:rsid w:val="00C93923"/>
    <w:rsid w:val="00C976A6"/>
    <w:rsid w:val="00C97A97"/>
    <w:rsid w:val="00CA0A94"/>
    <w:rsid w:val="00CA1958"/>
    <w:rsid w:val="00CA57D2"/>
    <w:rsid w:val="00CA7870"/>
    <w:rsid w:val="00CB107E"/>
    <w:rsid w:val="00CB19F8"/>
    <w:rsid w:val="00CB31E3"/>
    <w:rsid w:val="00CB3FD6"/>
    <w:rsid w:val="00CB63DE"/>
    <w:rsid w:val="00CC1C46"/>
    <w:rsid w:val="00CC7EFD"/>
    <w:rsid w:val="00CD1C6E"/>
    <w:rsid w:val="00CD3ADB"/>
    <w:rsid w:val="00CD6AF1"/>
    <w:rsid w:val="00CE6357"/>
    <w:rsid w:val="00CF04DD"/>
    <w:rsid w:val="00CF071B"/>
    <w:rsid w:val="00CF10A2"/>
    <w:rsid w:val="00D001F7"/>
    <w:rsid w:val="00D034AF"/>
    <w:rsid w:val="00D117EF"/>
    <w:rsid w:val="00D12538"/>
    <w:rsid w:val="00D14461"/>
    <w:rsid w:val="00D16920"/>
    <w:rsid w:val="00D16CBD"/>
    <w:rsid w:val="00D177BC"/>
    <w:rsid w:val="00D22017"/>
    <w:rsid w:val="00D243BF"/>
    <w:rsid w:val="00D2621D"/>
    <w:rsid w:val="00D27B30"/>
    <w:rsid w:val="00D27EC2"/>
    <w:rsid w:val="00D32562"/>
    <w:rsid w:val="00D362A9"/>
    <w:rsid w:val="00D3764E"/>
    <w:rsid w:val="00D42EC7"/>
    <w:rsid w:val="00D42FA1"/>
    <w:rsid w:val="00D528F2"/>
    <w:rsid w:val="00D52EF5"/>
    <w:rsid w:val="00D54D90"/>
    <w:rsid w:val="00D5757E"/>
    <w:rsid w:val="00D615F9"/>
    <w:rsid w:val="00D61F57"/>
    <w:rsid w:val="00D63C34"/>
    <w:rsid w:val="00D63E2D"/>
    <w:rsid w:val="00D643AB"/>
    <w:rsid w:val="00D70D30"/>
    <w:rsid w:val="00D7509D"/>
    <w:rsid w:val="00D7745E"/>
    <w:rsid w:val="00D82E12"/>
    <w:rsid w:val="00D8383C"/>
    <w:rsid w:val="00D85414"/>
    <w:rsid w:val="00D90CBD"/>
    <w:rsid w:val="00D929AD"/>
    <w:rsid w:val="00D93636"/>
    <w:rsid w:val="00D93A2B"/>
    <w:rsid w:val="00D97685"/>
    <w:rsid w:val="00D977E0"/>
    <w:rsid w:val="00D97B9A"/>
    <w:rsid w:val="00DA1298"/>
    <w:rsid w:val="00DA233C"/>
    <w:rsid w:val="00DA7F37"/>
    <w:rsid w:val="00DB2A61"/>
    <w:rsid w:val="00DB36C3"/>
    <w:rsid w:val="00DB3DB6"/>
    <w:rsid w:val="00DB7A20"/>
    <w:rsid w:val="00DC2F76"/>
    <w:rsid w:val="00DD0B0A"/>
    <w:rsid w:val="00DD0E19"/>
    <w:rsid w:val="00DD31E0"/>
    <w:rsid w:val="00DE08AE"/>
    <w:rsid w:val="00DE4E3E"/>
    <w:rsid w:val="00DE55A2"/>
    <w:rsid w:val="00DE61DA"/>
    <w:rsid w:val="00DF77EA"/>
    <w:rsid w:val="00E00AEF"/>
    <w:rsid w:val="00E02ECE"/>
    <w:rsid w:val="00E0420D"/>
    <w:rsid w:val="00E16E1E"/>
    <w:rsid w:val="00E176FC"/>
    <w:rsid w:val="00E22AD1"/>
    <w:rsid w:val="00E31C16"/>
    <w:rsid w:val="00E324B1"/>
    <w:rsid w:val="00E33C7F"/>
    <w:rsid w:val="00E35CE4"/>
    <w:rsid w:val="00E42E2F"/>
    <w:rsid w:val="00E43240"/>
    <w:rsid w:val="00E50BD6"/>
    <w:rsid w:val="00E54D17"/>
    <w:rsid w:val="00E55345"/>
    <w:rsid w:val="00E64E33"/>
    <w:rsid w:val="00E72DAF"/>
    <w:rsid w:val="00E80BB4"/>
    <w:rsid w:val="00E81F8E"/>
    <w:rsid w:val="00E84B04"/>
    <w:rsid w:val="00E8694F"/>
    <w:rsid w:val="00E86E8A"/>
    <w:rsid w:val="00E90790"/>
    <w:rsid w:val="00E90C53"/>
    <w:rsid w:val="00E9262B"/>
    <w:rsid w:val="00E92A6A"/>
    <w:rsid w:val="00E92FD2"/>
    <w:rsid w:val="00E94657"/>
    <w:rsid w:val="00EA04F0"/>
    <w:rsid w:val="00EA0B89"/>
    <w:rsid w:val="00EA27A7"/>
    <w:rsid w:val="00EB0C73"/>
    <w:rsid w:val="00EB0E0F"/>
    <w:rsid w:val="00EB3035"/>
    <w:rsid w:val="00EB4B24"/>
    <w:rsid w:val="00EB6696"/>
    <w:rsid w:val="00EC5EE8"/>
    <w:rsid w:val="00EC6F0E"/>
    <w:rsid w:val="00EC7CC1"/>
    <w:rsid w:val="00EC7F17"/>
    <w:rsid w:val="00ED12AC"/>
    <w:rsid w:val="00ED1837"/>
    <w:rsid w:val="00ED41D1"/>
    <w:rsid w:val="00ED5DF3"/>
    <w:rsid w:val="00ED6723"/>
    <w:rsid w:val="00EE070C"/>
    <w:rsid w:val="00EE6525"/>
    <w:rsid w:val="00EE66CF"/>
    <w:rsid w:val="00EF0FBF"/>
    <w:rsid w:val="00EF1BAC"/>
    <w:rsid w:val="00EF368E"/>
    <w:rsid w:val="00EF655E"/>
    <w:rsid w:val="00EF6E9A"/>
    <w:rsid w:val="00EF7A30"/>
    <w:rsid w:val="00F0069B"/>
    <w:rsid w:val="00F00879"/>
    <w:rsid w:val="00F012DF"/>
    <w:rsid w:val="00F01B63"/>
    <w:rsid w:val="00F02BE7"/>
    <w:rsid w:val="00F04580"/>
    <w:rsid w:val="00F05203"/>
    <w:rsid w:val="00F0782A"/>
    <w:rsid w:val="00F10FD2"/>
    <w:rsid w:val="00F139C4"/>
    <w:rsid w:val="00F14839"/>
    <w:rsid w:val="00F16ED8"/>
    <w:rsid w:val="00F264D3"/>
    <w:rsid w:val="00F26755"/>
    <w:rsid w:val="00F27A38"/>
    <w:rsid w:val="00F27FE8"/>
    <w:rsid w:val="00F325DA"/>
    <w:rsid w:val="00F334DB"/>
    <w:rsid w:val="00F3699B"/>
    <w:rsid w:val="00F36D64"/>
    <w:rsid w:val="00F41800"/>
    <w:rsid w:val="00F46B82"/>
    <w:rsid w:val="00F47901"/>
    <w:rsid w:val="00F47E45"/>
    <w:rsid w:val="00F50388"/>
    <w:rsid w:val="00F512DF"/>
    <w:rsid w:val="00F51712"/>
    <w:rsid w:val="00F55B7F"/>
    <w:rsid w:val="00F560F1"/>
    <w:rsid w:val="00F604EC"/>
    <w:rsid w:val="00F61113"/>
    <w:rsid w:val="00F626AC"/>
    <w:rsid w:val="00F67103"/>
    <w:rsid w:val="00F76CE1"/>
    <w:rsid w:val="00F776A0"/>
    <w:rsid w:val="00F80409"/>
    <w:rsid w:val="00F83FA3"/>
    <w:rsid w:val="00F843A5"/>
    <w:rsid w:val="00F84E21"/>
    <w:rsid w:val="00F87D11"/>
    <w:rsid w:val="00F9239C"/>
    <w:rsid w:val="00F92476"/>
    <w:rsid w:val="00F958C2"/>
    <w:rsid w:val="00F95EC8"/>
    <w:rsid w:val="00FA10CC"/>
    <w:rsid w:val="00FA27B2"/>
    <w:rsid w:val="00FA4304"/>
    <w:rsid w:val="00FA694E"/>
    <w:rsid w:val="00FA7303"/>
    <w:rsid w:val="00FB0599"/>
    <w:rsid w:val="00FB1666"/>
    <w:rsid w:val="00FB7C9E"/>
    <w:rsid w:val="00FC2622"/>
    <w:rsid w:val="00FC2A0E"/>
    <w:rsid w:val="00FC310F"/>
    <w:rsid w:val="00FC3C6E"/>
    <w:rsid w:val="00FC57AB"/>
    <w:rsid w:val="00FC68D2"/>
    <w:rsid w:val="00FC747F"/>
    <w:rsid w:val="00FC75FF"/>
    <w:rsid w:val="00FC7939"/>
    <w:rsid w:val="00FD158B"/>
    <w:rsid w:val="00FD197E"/>
    <w:rsid w:val="00FD2AEA"/>
    <w:rsid w:val="00FD4415"/>
    <w:rsid w:val="00FE1D7A"/>
    <w:rsid w:val="00FE563F"/>
    <w:rsid w:val="00FE57CA"/>
    <w:rsid w:val="00FE6988"/>
    <w:rsid w:val="00F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4796E25C"/>
  <w15:docId w15:val="{775363C8-85A9-46D8-8630-75CEEA52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3155"/>
    <w:rPr>
      <w:rFonts w:ascii="Arial" w:hAnsi="Arial" w:cs="Arial"/>
      <w:szCs w:val="24"/>
    </w:rPr>
  </w:style>
  <w:style w:type="paragraph" w:styleId="Heading1">
    <w:name w:val="heading 1"/>
    <w:basedOn w:val="Normal"/>
    <w:next w:val="Normal"/>
    <w:qFormat/>
    <w:rsid w:val="002C01A5"/>
    <w:pPr>
      <w:keepNext/>
      <w:outlineLvl w:val="0"/>
    </w:pPr>
    <w:rPr>
      <w:b/>
      <w:bCs/>
      <w:kern w:val="32"/>
      <w:sz w:val="24"/>
      <w:szCs w:val="32"/>
    </w:rPr>
  </w:style>
  <w:style w:type="paragraph" w:styleId="Heading3">
    <w:name w:val="heading 3"/>
    <w:basedOn w:val="Normal"/>
    <w:next w:val="Normal"/>
    <w:qFormat/>
    <w:rsid w:val="00E35CE4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qHeader">
    <w:name w:val="Req Header"/>
    <w:basedOn w:val="BodyText"/>
    <w:rsid w:val="00601D7A"/>
    <w:pPr>
      <w:numPr>
        <w:numId w:val="1"/>
      </w:numPr>
      <w:tabs>
        <w:tab w:val="clear" w:pos="432"/>
        <w:tab w:val="num" w:pos="216"/>
      </w:tabs>
      <w:spacing w:before="120" w:after="0"/>
      <w:ind w:left="216" w:hanging="216"/>
    </w:pPr>
    <w:rPr>
      <w:rFonts w:ascii="Helvetica" w:hAnsi="Helvetica"/>
      <w:b/>
      <w:szCs w:val="20"/>
    </w:rPr>
  </w:style>
  <w:style w:type="paragraph" w:styleId="BodyText">
    <w:name w:val="Body Text"/>
    <w:basedOn w:val="Normal"/>
    <w:link w:val="BodyTextChar"/>
    <w:rsid w:val="00601D7A"/>
    <w:pPr>
      <w:spacing w:after="120"/>
    </w:pPr>
  </w:style>
  <w:style w:type="paragraph" w:customStyle="1" w:styleId="ReqHeader2">
    <w:name w:val="Req Header 2"/>
    <w:basedOn w:val="BodyText"/>
    <w:autoRedefine/>
    <w:rsid w:val="007E0C0D"/>
    <w:pPr>
      <w:numPr>
        <w:ilvl w:val="1"/>
        <w:numId w:val="2"/>
      </w:numPr>
      <w:tabs>
        <w:tab w:val="clear" w:pos="576"/>
        <w:tab w:val="num" w:pos="720"/>
      </w:tabs>
      <w:spacing w:before="120" w:after="0"/>
      <w:ind w:left="900" w:hanging="1080"/>
    </w:pPr>
    <w:rPr>
      <w:rFonts w:ascii="Helvetica" w:hAnsi="Helvetica"/>
      <w:b/>
      <w:sz w:val="22"/>
      <w:szCs w:val="20"/>
    </w:rPr>
  </w:style>
  <w:style w:type="paragraph" w:customStyle="1" w:styleId="ReqHeader3">
    <w:name w:val="Req Header 3"/>
    <w:basedOn w:val="BodyText"/>
    <w:rsid w:val="00601D7A"/>
    <w:pPr>
      <w:numPr>
        <w:ilvl w:val="2"/>
        <w:numId w:val="2"/>
      </w:numPr>
      <w:tabs>
        <w:tab w:val="clear" w:pos="720"/>
        <w:tab w:val="num" w:pos="1080"/>
      </w:tabs>
      <w:spacing w:before="120" w:after="0"/>
      <w:ind w:left="1080" w:hanging="360"/>
    </w:pPr>
    <w:rPr>
      <w:rFonts w:ascii="Garamond" w:hAnsi="Garamond"/>
      <w:sz w:val="22"/>
      <w:szCs w:val="20"/>
    </w:rPr>
  </w:style>
  <w:style w:type="paragraph" w:styleId="Footer">
    <w:name w:val="footer"/>
    <w:basedOn w:val="Normal"/>
    <w:rsid w:val="0023315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33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3315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22C5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14573"/>
  </w:style>
  <w:style w:type="character" w:styleId="Hyperlink">
    <w:name w:val="Hyperlink"/>
    <w:uiPriority w:val="99"/>
    <w:rsid w:val="00E35CE4"/>
    <w:rPr>
      <w:color w:val="0000FF"/>
      <w:u w:val="single"/>
    </w:rPr>
  </w:style>
  <w:style w:type="paragraph" w:customStyle="1" w:styleId="Requirements">
    <w:name w:val="Requirements"/>
    <w:basedOn w:val="Heading3"/>
    <w:rsid w:val="00E35CE4"/>
    <w:pPr>
      <w:keepNext w:val="0"/>
      <w:tabs>
        <w:tab w:val="num" w:pos="360"/>
      </w:tabs>
      <w:ind w:right="1440"/>
    </w:pPr>
    <w:rPr>
      <w:rFonts w:ascii="Times New Roman" w:hAnsi="Times New Roman" w:cs="Times New Roman"/>
      <w:b w:val="0"/>
      <w:bCs w:val="0"/>
      <w:sz w:val="22"/>
      <w:szCs w:val="20"/>
    </w:rPr>
  </w:style>
  <w:style w:type="paragraph" w:customStyle="1" w:styleId="BodyTextItalic">
    <w:name w:val="Body Text Italic"/>
    <w:basedOn w:val="BodyText"/>
    <w:link w:val="BodyTextItalicChar"/>
    <w:rsid w:val="002C01A5"/>
    <w:rPr>
      <w:i/>
      <w:iCs/>
    </w:rPr>
  </w:style>
  <w:style w:type="paragraph" w:customStyle="1" w:styleId="BodyTextItalicBulleted">
    <w:name w:val="Body Text Italic Bulleted"/>
    <w:basedOn w:val="BodyText"/>
    <w:rsid w:val="002C01A5"/>
    <w:pPr>
      <w:numPr>
        <w:numId w:val="3"/>
      </w:numPr>
    </w:pPr>
    <w:rPr>
      <w:i/>
      <w:iCs/>
    </w:rPr>
  </w:style>
  <w:style w:type="paragraph" w:customStyle="1" w:styleId="BodyTextItalicBulleted2">
    <w:name w:val="Body Text Italic Bulleted 2"/>
    <w:basedOn w:val="BodyTextItalicBulleted"/>
    <w:rsid w:val="002C01A5"/>
    <w:pPr>
      <w:numPr>
        <w:ilvl w:val="1"/>
      </w:numPr>
    </w:pPr>
    <w:rPr>
      <w:i w:val="0"/>
      <w:iCs w:val="0"/>
    </w:rPr>
  </w:style>
  <w:style w:type="character" w:customStyle="1" w:styleId="BodyTextChar">
    <w:name w:val="Body Text Char"/>
    <w:link w:val="BodyText"/>
    <w:rsid w:val="002C01A5"/>
    <w:rPr>
      <w:rFonts w:ascii="Arial" w:hAnsi="Arial" w:cs="Arial"/>
      <w:szCs w:val="24"/>
      <w:lang w:val="en-US" w:eastAsia="en-US" w:bidi="ar-SA"/>
    </w:rPr>
  </w:style>
  <w:style w:type="character" w:customStyle="1" w:styleId="BodyTextItalicChar">
    <w:name w:val="Body Text Italic Char"/>
    <w:link w:val="BodyTextItalic"/>
    <w:rsid w:val="002C01A5"/>
    <w:rPr>
      <w:rFonts w:ascii="Arial" w:hAnsi="Arial" w:cs="Arial"/>
      <w:i/>
      <w:iCs/>
      <w:szCs w:val="24"/>
      <w:lang w:val="en-US" w:eastAsia="en-US" w:bidi="ar-SA"/>
    </w:rPr>
  </w:style>
  <w:style w:type="character" w:styleId="FollowedHyperlink">
    <w:name w:val="FollowedHyperlink"/>
    <w:rsid w:val="00F46B82"/>
    <w:rPr>
      <w:color w:val="800080"/>
      <w:u w:val="single"/>
    </w:rPr>
  </w:style>
  <w:style w:type="character" w:styleId="Strong">
    <w:name w:val="Strong"/>
    <w:uiPriority w:val="22"/>
    <w:qFormat/>
    <w:rsid w:val="00084262"/>
    <w:rPr>
      <w:b/>
      <w:bCs/>
    </w:rPr>
  </w:style>
  <w:style w:type="paragraph" w:styleId="ListParagraph">
    <w:name w:val="List Paragraph"/>
    <w:basedOn w:val="Normal"/>
    <w:uiPriority w:val="34"/>
    <w:qFormat/>
    <w:rsid w:val="009071C5"/>
    <w:pPr>
      <w:ind w:left="720"/>
      <w:contextualSpacing/>
    </w:pPr>
  </w:style>
  <w:style w:type="paragraph" w:customStyle="1" w:styleId="Body2">
    <w:name w:val="Body 2"/>
    <w:basedOn w:val="Normal"/>
    <w:rsid w:val="00E43240"/>
    <w:pPr>
      <w:ind w:left="360"/>
    </w:pPr>
  </w:style>
  <w:style w:type="table" w:styleId="LightShading-Accent1">
    <w:name w:val="Light Shading Accent 1"/>
    <w:basedOn w:val="TableNormal"/>
    <w:uiPriority w:val="60"/>
    <w:rsid w:val="00E4324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stTable6Colorful-Accent1">
    <w:name w:val="List Table 6 Colorful Accent 1"/>
    <w:basedOn w:val="TableNormal"/>
    <w:uiPriority w:val="51"/>
    <w:rsid w:val="00E94657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D115C"/>
    <w:rPr>
      <w:rFonts w:ascii="Calibri" w:eastAsiaTheme="minorHAnsi" w:hAnsi="Calibri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D115C"/>
    <w:rPr>
      <w:rFonts w:ascii="Calibri" w:eastAsiaTheme="minorHAnsi" w:hAnsi="Calibri" w:cs="Consolas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image" Target="media/image4.emf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hravan\Polaris\Dealer\Special%20Alerts\Sprint%204\Dynamics_365_Specifications_Communication_Categori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_x0020_Status xmlns="d38ce7ca-0040-44ee-b397-9dbbef265e60">Active</Project_x0020_Status>
    <Completed_x003f_ xmlns="33875d6a-f11a-4205-82aa-3dce5ec20c7e">false</Completed_x003f_>
    <Project_x0020_ID xmlns="33875d6a-f11a-4205-82aa-3dce5ec20c7e" xsi:nil="true"/>
    <Step xmlns="33875d6a-f11a-4205-82aa-3dce5ec20c7e" xsi:nil="true"/>
    <Date_x0020_Completed xmlns="33875d6a-f11a-4205-82aa-3dce5ec20c7e" xsi:nil="true"/>
    <Phase xmlns="33875d6a-f11a-4205-82aa-3dce5ec20c7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3B415B1EA9444082654FED9D5A6378" ma:contentTypeVersion="12" ma:contentTypeDescription="Create a new document." ma:contentTypeScope="" ma:versionID="e761222f6a20c6e2ca152f6ad33dc3b9">
  <xsd:schema xmlns:xsd="http://www.w3.org/2001/XMLSchema" xmlns:xs="http://www.w3.org/2001/XMLSchema" xmlns:p="http://schemas.microsoft.com/office/2006/metadata/properties" xmlns:ns2="33875d6a-f11a-4205-82aa-3dce5ec20c7e" xmlns:ns3="d38ce7ca-0040-44ee-b397-9dbbef265e60" targetNamespace="http://schemas.microsoft.com/office/2006/metadata/properties" ma:root="true" ma:fieldsID="844020dee195bd682e1e353f2b905c3b" ns2:_="" ns3:_="">
    <xsd:import namespace="33875d6a-f11a-4205-82aa-3dce5ec20c7e"/>
    <xsd:import namespace="d38ce7ca-0040-44ee-b397-9dbbef265e60"/>
    <xsd:element name="properties">
      <xsd:complexType>
        <xsd:sequence>
          <xsd:element name="documentManagement">
            <xsd:complexType>
              <xsd:all>
                <xsd:element ref="ns2:Phase" minOccurs="0"/>
                <xsd:element ref="ns2:Project_x0020_ID" minOccurs="0"/>
                <xsd:element ref="ns2:Completed_x003f_" minOccurs="0"/>
                <xsd:element ref="ns2:Date_x0020_Completed" minOccurs="0"/>
                <xsd:element ref="ns3:Project_x0020_Status" minOccurs="0"/>
                <xsd:element ref="ns2:Ste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875d6a-f11a-4205-82aa-3dce5ec20c7e" elementFormDefault="qualified">
    <xsd:import namespace="http://schemas.microsoft.com/office/2006/documentManagement/types"/>
    <xsd:import namespace="http://schemas.microsoft.com/office/infopath/2007/PartnerControls"/>
    <xsd:element name="Phase" ma:index="2" nillable="true" ma:displayName="Phase" ma:description="0 - Ongoing&#10;1 - Opportunity&#10;2 - Concept&#10;3 - Dev &amp; Validation&#10;4 - Launch&#10;5 - Assessment" ma:format="Dropdown" ma:internalName="Phase" ma:readOnly="false">
      <xsd:simpleType>
        <xsd:restriction base="dms:Choice">
          <xsd:enumeration value="0"/>
          <xsd:enumeration value="1"/>
          <xsd:enumeration value="2"/>
          <xsd:enumeration value="3"/>
          <xsd:enumeration value="4"/>
          <xsd:enumeration value="5"/>
        </xsd:restriction>
      </xsd:simpleType>
    </xsd:element>
    <xsd:element name="Project_x0020_ID" ma:index="3" nillable="true" ma:displayName="Project ID" ma:internalName="Project_x0020_ID" ma:readOnly="false">
      <xsd:simpleType>
        <xsd:restriction base="dms:Text">
          <xsd:maxLength value="255"/>
        </xsd:restriction>
      </xsd:simpleType>
    </xsd:element>
    <xsd:element name="Completed_x003f_" ma:index="4" nillable="true" ma:displayName="Completed?" ma:default="0" ma:internalName="Completed_x003f_" ma:readOnly="false">
      <xsd:simpleType>
        <xsd:restriction base="dms:Boolean"/>
      </xsd:simpleType>
    </xsd:element>
    <xsd:element name="Date_x0020_Completed" ma:index="5" nillable="true" ma:displayName="Date Completed" ma:format="DateOnly" ma:internalName="Date_x0020_Completed" ma:readOnly="false">
      <xsd:simpleType>
        <xsd:restriction base="dms:DateTime"/>
      </xsd:simpleType>
    </xsd:element>
    <xsd:element name="Step" ma:index="9" nillable="true" ma:displayName="Step" ma:format="Dropdown" ma:hidden="true" ma:internalName="Step" ma:readOnly="false">
      <xsd:simpleType>
        <xsd:restriction base="dms:Choice">
          <xsd:enumeration value="0.00"/>
          <xsd:enumeration value="1.01"/>
          <xsd:enumeration value="1.02"/>
          <xsd:enumeration value="1.03"/>
          <xsd:enumeration value="1.04"/>
          <xsd:enumeration value="1.05"/>
          <xsd:enumeration value="2.01"/>
          <xsd:enumeration value="2.02"/>
          <xsd:enumeration value="2.03"/>
          <xsd:enumeration value="2.04"/>
          <xsd:enumeration value="2.05"/>
          <xsd:enumeration value="3.00"/>
          <xsd:enumeration value="3.01"/>
          <xsd:enumeration value="3.02"/>
          <xsd:enumeration value="3.03"/>
          <xsd:enumeration value="3.04"/>
          <xsd:enumeration value="3.05"/>
          <xsd:enumeration value="3.06"/>
          <xsd:enumeration value="3.07"/>
          <xsd:enumeration value="3.08"/>
          <xsd:enumeration value="3.09"/>
          <xsd:enumeration value="3.10"/>
          <xsd:enumeration value="3.11"/>
          <xsd:enumeration value="3.12"/>
          <xsd:enumeration value="3.13"/>
          <xsd:enumeration value="3.14"/>
          <xsd:enumeration value="3.15"/>
          <xsd:enumeration value="3.16"/>
          <xsd:enumeration value="3.17"/>
          <xsd:enumeration value="3.18"/>
          <xsd:enumeration value="3.19"/>
          <xsd:enumeration value="3.20"/>
          <xsd:enumeration value="4.01"/>
          <xsd:enumeration value="4.02"/>
          <xsd:enumeration value="4.03"/>
          <xsd:enumeration value="4.04"/>
          <xsd:enumeration value="4.05"/>
          <xsd:enumeration value="4.06"/>
          <xsd:enumeration value="4.07"/>
          <xsd:enumeration value="5.01"/>
          <xsd:enumeration value="5.02"/>
          <xsd:enumeration value="5.03"/>
          <xsd:enumeration value="5.04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ce7ca-0040-44ee-b397-9dbbef265e60" elementFormDefault="qualified">
    <xsd:import namespace="http://schemas.microsoft.com/office/2006/documentManagement/types"/>
    <xsd:import namespace="http://schemas.microsoft.com/office/infopath/2007/PartnerControls"/>
    <xsd:element name="Project_x0020_Status" ma:index="6" nillable="true" ma:displayName="Project Status" ma:default="Active" ma:format="Dropdown" ma:internalName="Project_x0020_Status" ma:readOnly="false">
      <xsd:simpleType>
        <xsd:restriction base="dms:Choice">
          <xsd:enumeration value="Active"/>
          <xsd:enumeration value="Completed"/>
          <xsd:enumeration value="Cancelled"/>
          <xsd:enumeration value="On Hol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48E7F8-0FDF-4D4A-B69F-E06608F93308}">
  <ds:schemaRefs>
    <ds:schemaRef ds:uri="33875d6a-f11a-4205-82aa-3dce5ec20c7e"/>
    <ds:schemaRef ds:uri="d38ce7ca-0040-44ee-b397-9dbbef265e60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A5F0694-527E-45CA-994C-991DF5FC3E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875d6a-f11a-4205-82aa-3dce5ec20c7e"/>
    <ds:schemaRef ds:uri="d38ce7ca-0040-44ee-b397-9dbbef265e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4A7C8F-EC77-4404-982E-690324A6AD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Dynamics_365_Specifications_Communication_Categories.dotx</Template>
  <TotalTime>1</TotalTime>
  <Pages>7</Pages>
  <Words>1191</Words>
  <Characters>8471</Characters>
  <Application>Microsoft Office Word</Application>
  <DocSecurity>0</DocSecurity>
  <Lines>466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Polaris Industries, Inc.</Company>
  <LinksUpToDate>false</LinksUpToDate>
  <CharactersWithSpaces>9360</CharactersWithSpaces>
  <SharedDoc>false</SharedDoc>
  <HLinks>
    <vt:vector size="6" baseType="variant">
      <vt:variant>
        <vt:i4>262160</vt:i4>
      </vt:variant>
      <vt:variant>
        <vt:i4>12</vt:i4>
      </vt:variant>
      <vt:variant>
        <vt:i4>0</vt:i4>
      </vt:variant>
      <vt:variant>
        <vt:i4>5</vt:i4>
      </vt:variant>
      <vt:variant>
        <vt:lpwstr>http://internal.polarisind.com/is/cop/dev/Shared Documents/Forms/By Platform.aspx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Mark.Hamann@polaris.com</dc:creator>
  <cp:keywords/>
  <dc:description/>
  <cp:lastModifiedBy>Daniel Gutierrez</cp:lastModifiedBy>
  <cp:revision>2</cp:revision>
  <cp:lastPrinted>2019-09-12T20:05:00Z</cp:lastPrinted>
  <dcterms:created xsi:type="dcterms:W3CDTF">2026-05-04T15:08:00Z</dcterms:created>
  <dcterms:modified xsi:type="dcterms:W3CDTF">2026-05-04T15:08:00Z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0x0101000E3B415B1EA9444082654FED9D5A6378</vt:lpwstr>
  </property>
  <property fmtid="{D5CDD505-2E9C-101B-9397-08002B2CF9AE}" pid="3" name="Order">
    <vt:r8>14700</vt:r8>
  </property>
</Properties>
</file>